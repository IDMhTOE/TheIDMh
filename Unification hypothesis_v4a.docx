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7627" w:rsidRDefault="00E47627" w:rsidP="000F405D">
      <w:pPr>
        <w:pStyle w:val="Heading2"/>
      </w:pPr>
      <w:r>
        <w:t>Incremental Dimensional Model</w:t>
      </w:r>
    </w:p>
    <w:p w:rsidR="00E47627" w:rsidRDefault="00E47627" w:rsidP="00B64ABD">
      <w:pPr>
        <w:pStyle w:val="Heading2"/>
      </w:pPr>
      <w:r>
        <w:t>Developer Stew Gibson</w:t>
      </w:r>
    </w:p>
    <w:p w:rsidR="00E47627" w:rsidRDefault="00E47627" w:rsidP="00B64ABD">
      <w:pPr>
        <w:pStyle w:val="Heading2"/>
      </w:pPr>
      <w:r>
        <w:t>Development start ~1950</w:t>
      </w:r>
    </w:p>
    <w:p w:rsidR="00E47627" w:rsidRDefault="00E47627" w:rsidP="00B64ABD">
      <w:pPr>
        <w:pStyle w:val="Heading2"/>
      </w:pPr>
      <w:r>
        <w:t>Copyright 2014-2015</w:t>
      </w:r>
    </w:p>
    <w:p w:rsidR="00E47627" w:rsidRDefault="00E47627" w:rsidP="003F0B0A">
      <w:pPr>
        <w:pStyle w:val="Heading1"/>
      </w:pPr>
      <w:r>
        <w:t>Attempting to derive an unification hypothesis from 1</w:t>
      </w:r>
      <w:r w:rsidRPr="003F0B0A">
        <w:rPr>
          <w:vertAlign w:val="superscript"/>
        </w:rPr>
        <w:t>st</w:t>
      </w:r>
      <w:r>
        <w:t xml:space="preserve"> principles and elevate same to a theory via mathematical modeling</w:t>
      </w:r>
    </w:p>
    <w:p w:rsidR="00E47627" w:rsidRDefault="00E47627" w:rsidP="003F0B0A">
      <w:pPr>
        <w:pStyle w:val="Heading1"/>
      </w:pPr>
      <w:r>
        <w:t>I have a formulated a hypothesis based on</w:t>
      </w:r>
    </w:p>
    <w:p w:rsidR="00E47627" w:rsidRDefault="00E47627" w:rsidP="003F0B0A">
      <w:pPr>
        <w:pStyle w:val="Heading2"/>
      </w:pPr>
      <w:r>
        <w:t>Defining one</w:t>
      </w:r>
    </w:p>
    <w:p w:rsidR="00E47627" w:rsidRDefault="00E47627" w:rsidP="003F0B0A">
      <w:pPr>
        <w:pStyle w:val="Heading3"/>
      </w:pPr>
      <w:r>
        <w:t>Requited for a quantum model</w:t>
      </w:r>
    </w:p>
    <w:p w:rsidR="00E47627" w:rsidRDefault="00E47627" w:rsidP="003F0B0A">
      <w:pPr>
        <w:pStyle w:val="Heading3"/>
      </w:pPr>
      <w:r>
        <w:t>Multi-decade project</w:t>
      </w:r>
    </w:p>
    <w:p w:rsidR="00E47627" w:rsidRDefault="00E47627" w:rsidP="003F0B0A">
      <w:pPr>
        <w:pStyle w:val="Heading3"/>
      </w:pPr>
      <w:r>
        <w:t>Surprising number of `for one</w:t>
      </w:r>
    </w:p>
    <w:p w:rsidR="00E47627" w:rsidRDefault="00E47627" w:rsidP="0002704A">
      <w:pPr>
        <w:pStyle w:val="Heading2"/>
      </w:pPr>
      <w:r>
        <w:t>Throwing things away until nothing left to throw away</w:t>
      </w:r>
    </w:p>
    <w:p w:rsidR="00E47627" w:rsidRDefault="00E47627" w:rsidP="0067747F">
      <w:pPr>
        <w:pStyle w:val="Heading3"/>
      </w:pPr>
      <w:r>
        <w:t>One ‘Entity’</w:t>
      </w:r>
    </w:p>
    <w:p w:rsidR="00E47627" w:rsidRDefault="00E47627" w:rsidP="008F11DE">
      <w:pPr>
        <w:pStyle w:val="Heading4"/>
      </w:pPr>
      <w:r>
        <w:t>Spinor</w:t>
      </w:r>
    </w:p>
    <w:p w:rsidR="00E47627" w:rsidRDefault="00E47627" w:rsidP="008F11DE">
      <w:pPr>
        <w:pStyle w:val="Heading5"/>
      </w:pPr>
      <w:r>
        <w:t>Pure Complex ‘Entity’</w:t>
      </w:r>
    </w:p>
    <w:p w:rsidR="00E47627" w:rsidRDefault="00E47627" w:rsidP="00385B72">
      <w:pPr>
        <w:pStyle w:val="Heading5"/>
      </w:pPr>
      <w:r>
        <w:t>‘Entity’ === {I, Conjugant [I])</w:t>
      </w:r>
    </w:p>
    <w:p w:rsidR="00E47627" w:rsidRDefault="00E47627" w:rsidP="00385B72">
      <w:pPr>
        <w:pStyle w:val="Heading5"/>
      </w:pPr>
      <w:r>
        <w:t>‘Entity’ === Unity === Superposition [{{I, Conjugant [I]),{NULL}}</w:t>
      </w:r>
    </w:p>
    <w:p w:rsidR="00E47627" w:rsidRDefault="00E47627" w:rsidP="00286F37">
      <w:pPr>
        <w:pStyle w:val="Heading6"/>
      </w:pPr>
      <w:r>
        <w:t>{I, Conjugant [I]) === NULL</w:t>
      </w:r>
    </w:p>
    <w:p w:rsidR="00E47627" w:rsidRDefault="00E47627" w:rsidP="00286F37">
      <w:pPr>
        <w:pStyle w:val="Heading6"/>
      </w:pPr>
    </w:p>
    <w:p w:rsidR="00E47627" w:rsidRDefault="00E47627" w:rsidP="008B51A3">
      <w:pPr>
        <w:pStyle w:val="Heading5"/>
      </w:pPr>
      <w:r>
        <w:t>Count</w:t>
      </w:r>
    </w:p>
    <w:p w:rsidR="00E47627" w:rsidRDefault="00E47627" w:rsidP="008B51A3">
      <w:pPr>
        <w:pStyle w:val="Heading6"/>
      </w:pPr>
      <w:r>
        <w:t>Measure of Phase</w:t>
      </w:r>
    </w:p>
    <w:p w:rsidR="00E47627" w:rsidRDefault="00E47627" w:rsidP="008B51A3">
      <w:pPr>
        <w:pStyle w:val="Heading6"/>
      </w:pPr>
      <w:r>
        <w:t xml:space="preserve">Every Count or Phase </w:t>
      </w:r>
      <w:r w:rsidRPr="00561BE7">
        <w:t>Orthonormal</w:t>
      </w:r>
      <w:r>
        <w:t xml:space="preserve"> all others</w:t>
      </w:r>
    </w:p>
    <w:p w:rsidR="00E47627" w:rsidRDefault="00E47627" w:rsidP="008B51A3">
      <w:pPr>
        <w:pStyle w:val="Heading6"/>
      </w:pPr>
      <w:r>
        <w:t>Count === number of rotations of the Spinor</w:t>
      </w:r>
    </w:p>
    <w:p w:rsidR="00E47627" w:rsidRDefault="00E47627" w:rsidP="008B51A3">
      <w:pPr>
        <w:pStyle w:val="Heading6"/>
      </w:pPr>
      <w:r>
        <w:t>1</w:t>
      </w:r>
      <w:r w:rsidRPr="008B51A3">
        <w:rPr>
          <w:vertAlign w:val="superscript"/>
        </w:rPr>
        <w:t>st</w:t>
      </w:r>
      <w:r>
        <w:t xml:space="preserve"> rotation n=1</w:t>
      </w:r>
    </w:p>
    <w:p w:rsidR="00E47627" w:rsidRDefault="00E47627" w:rsidP="008B51A3">
      <w:pPr>
        <w:pStyle w:val="Heading7"/>
      </w:pPr>
      <w:r>
        <w:t>Reflection of -I</w:t>
      </w:r>
    </w:p>
    <w:p w:rsidR="00E47627" w:rsidRDefault="00E47627" w:rsidP="008B51A3">
      <w:pPr>
        <w:pStyle w:val="Heading7"/>
      </w:pPr>
      <w:r>
        <w:t>Every reflection is a rotation</w:t>
      </w:r>
    </w:p>
    <w:p w:rsidR="00E47627" w:rsidRDefault="00E47627" w:rsidP="008B51A3">
      <w:pPr>
        <w:pStyle w:val="Heading7"/>
      </w:pPr>
      <w:r>
        <w:t>-I is the ‘hole in’ or ‘shadow on’ the NULL of I</w:t>
      </w:r>
    </w:p>
    <w:p w:rsidR="00E47627" w:rsidRDefault="00E47627" w:rsidP="00AF0FA5">
      <w:pPr>
        <w:pStyle w:val="Heading4"/>
      </w:pPr>
      <w:r>
        <w:t xml:space="preserve">Mapping to Macgregor’s Zeons </w:t>
      </w:r>
    </w:p>
    <w:p w:rsidR="00E47627" w:rsidRDefault="00E47627" w:rsidP="00AF0FA5">
      <w:pPr>
        <w:pStyle w:val="Heading5"/>
      </w:pPr>
      <w:r>
        <w:t>Existence requires pair production</w:t>
      </w:r>
    </w:p>
    <w:p w:rsidR="00E47627" w:rsidRDefault="00E47627" w:rsidP="00AF0FA5">
      <w:pPr>
        <w:pStyle w:val="Heading6"/>
      </w:pPr>
      <w:r>
        <w:t>{I} and {</w:t>
      </w:r>
      <w:r w:rsidRPr="009E0C10">
        <w:t>Conjugant</w:t>
      </w:r>
      <w:r>
        <w:t xml:space="preserve"> [I]}</w:t>
      </w:r>
    </w:p>
    <w:p w:rsidR="00E47627" w:rsidRDefault="00E47627" w:rsidP="002547B9">
      <w:pPr>
        <w:pStyle w:val="Heading7"/>
      </w:pPr>
      <w:r>
        <w:t>Assuming Column vector</w:t>
      </w:r>
    </w:p>
    <w:p w:rsidR="00E47627" w:rsidRDefault="00E47627" w:rsidP="002547B9">
      <w:pPr>
        <w:pStyle w:val="Heading8"/>
      </w:pPr>
      <w:r>
        <w:t>{{I},{</w:t>
      </w:r>
      <w:r w:rsidRPr="009E0C10">
        <w:t>Conjugant</w:t>
      </w:r>
      <w:r>
        <w:t xml:space="preserve"> [I]}}</w:t>
      </w:r>
    </w:p>
    <w:p w:rsidR="00E47627" w:rsidRDefault="00E47627" w:rsidP="003B7EE1">
      <w:pPr>
        <w:pStyle w:val="Heading7"/>
      </w:pPr>
      <w:r>
        <w:t>Row vector if assume wrong</w:t>
      </w:r>
    </w:p>
    <w:p w:rsidR="00E47627" w:rsidRDefault="00E47627" w:rsidP="008B4F2C">
      <w:pPr>
        <w:pStyle w:val="Heading8"/>
      </w:pPr>
      <w:r>
        <w:t>{I.</w:t>
      </w:r>
      <w:r w:rsidRPr="008B4F2C">
        <w:t xml:space="preserve"> </w:t>
      </w:r>
      <w:r w:rsidRPr="009E0C10">
        <w:t>Conjugant</w:t>
      </w:r>
      <w:r>
        <w:t xml:space="preserve"> [I]}</w:t>
      </w:r>
    </w:p>
    <w:p w:rsidR="00E47627" w:rsidRDefault="00E47627" w:rsidP="008B4F2C">
      <w:pPr>
        <w:pStyle w:val="Heading7"/>
      </w:pPr>
      <w:r>
        <w:t>Try both</w:t>
      </w:r>
    </w:p>
    <w:p w:rsidR="00E47627" w:rsidRDefault="00E47627" w:rsidP="008B4F2C">
      <w:pPr>
        <w:pStyle w:val="Heading7"/>
      </w:pPr>
      <w:r>
        <w:t>Spinor may be Column vector to Row vector paradigm</w:t>
      </w:r>
    </w:p>
    <w:p w:rsidR="00E47627" w:rsidRDefault="00E47627" w:rsidP="00AF0FA5">
      <w:pPr>
        <w:pStyle w:val="Heading6"/>
      </w:pPr>
      <w:r>
        <w:t>Gets rotation as reflection</w:t>
      </w:r>
    </w:p>
    <w:p w:rsidR="00E47627" w:rsidRDefault="00E47627" w:rsidP="009E0C10">
      <w:pPr>
        <w:pStyle w:val="Heading7"/>
      </w:pPr>
      <w:r>
        <w:t>Any reflection a rotation</w:t>
      </w:r>
    </w:p>
    <w:p w:rsidR="00E47627" w:rsidRDefault="00E47627" w:rsidP="009E0C10">
      <w:pPr>
        <w:pStyle w:val="Heading7"/>
      </w:pPr>
      <w:r>
        <w:t xml:space="preserve">Complex reflections defined by the </w:t>
      </w:r>
      <w:r w:rsidRPr="009E0C10">
        <w:t>Conjugant</w:t>
      </w:r>
    </w:p>
    <w:p w:rsidR="00E47627" w:rsidRDefault="00E47627" w:rsidP="009E0C10">
      <w:pPr>
        <w:pStyle w:val="Heading6"/>
      </w:pPr>
      <w:r>
        <w:t>Per MacGregor’s ‘The Power of Alpha’</w:t>
      </w:r>
    </w:p>
    <w:p w:rsidR="00E47627" w:rsidRDefault="00E47627" w:rsidP="0041163D">
      <w:pPr>
        <w:pStyle w:val="Heading7"/>
      </w:pPr>
      <w:r>
        <w:t>Using the Mathology from Chapter 5</w:t>
      </w:r>
    </w:p>
    <w:p w:rsidR="00E47627" w:rsidRDefault="00E47627" w:rsidP="0041163D">
      <w:pPr>
        <w:pStyle w:val="Heading8"/>
      </w:pPr>
      <w:r>
        <w:t>Expressed in matrix rotation form</w:t>
      </w:r>
    </w:p>
    <w:p w:rsidR="00E47627" w:rsidRDefault="00E47627" w:rsidP="0041163D">
      <w:pPr>
        <w:pStyle w:val="Heading8"/>
      </w:pPr>
      <w:r>
        <w:t>Mapped to the spinor paradigm</w:t>
      </w:r>
    </w:p>
    <w:p w:rsidR="00E47627" w:rsidRDefault="00E47627" w:rsidP="0041163D">
      <w:pPr>
        <w:pStyle w:val="Heading8"/>
      </w:pPr>
      <w:r>
        <w:t>Quantized against reflection count</w:t>
      </w:r>
    </w:p>
    <w:p w:rsidR="00E47627" w:rsidRDefault="00E47627" w:rsidP="009E0C10">
      <w:pPr>
        <w:pStyle w:val="Heading7"/>
      </w:pPr>
      <w:r>
        <w:t>Rotating stable</w:t>
      </w:r>
    </w:p>
    <w:p w:rsidR="00E47627" w:rsidRDefault="00E47627" w:rsidP="008B4F2C">
      <w:pPr>
        <w:pStyle w:val="Heading8"/>
      </w:pPr>
      <w:r>
        <w:t>Stable as rotating</w:t>
      </w:r>
    </w:p>
    <w:p w:rsidR="00E47627" w:rsidRDefault="00E47627" w:rsidP="008B4F2C">
      <w:pPr>
        <w:pStyle w:val="Heading8"/>
      </w:pPr>
      <w:r>
        <w:t>Rotating due to pair production</w:t>
      </w:r>
    </w:p>
    <w:p w:rsidR="00E47627" w:rsidRDefault="00E47627" w:rsidP="008B4F2C">
      <w:pPr>
        <w:pStyle w:val="Heading9"/>
      </w:pPr>
      <w:r>
        <w:t>Production generates a rotation as it is a reflection</w:t>
      </w:r>
    </w:p>
    <w:p w:rsidR="00E47627" w:rsidRDefault="00E47627" w:rsidP="009E0C10">
      <w:pPr>
        <w:pStyle w:val="Heading7"/>
      </w:pPr>
      <w:r>
        <w:t>Reduces to point as count goes up</w:t>
      </w:r>
    </w:p>
    <w:p w:rsidR="00E47627" w:rsidRDefault="00E47627" w:rsidP="009E0C10">
      <w:pPr>
        <w:pStyle w:val="Heading8"/>
      </w:pPr>
      <w:r>
        <w:t>Taking count as number of reflections</w:t>
      </w:r>
    </w:p>
    <w:p w:rsidR="00E47627" w:rsidRDefault="00E47627" w:rsidP="009E0C10">
      <w:pPr>
        <w:pStyle w:val="Heading9"/>
      </w:pPr>
      <w:r>
        <w:t>From arbitrary point</w:t>
      </w:r>
    </w:p>
    <w:p w:rsidR="00E47627" w:rsidRDefault="00E47627" w:rsidP="009E0C10">
      <w:pPr>
        <w:pStyle w:val="Heading9"/>
      </w:pPr>
      <w:r>
        <w:t>From 1 for simplicity</w:t>
      </w:r>
    </w:p>
    <w:p w:rsidR="00E47627" w:rsidRDefault="00E47627" w:rsidP="009E0C10">
      <w:pPr>
        <w:pStyle w:val="Heading7"/>
      </w:pPr>
      <w:r>
        <w:t xml:space="preserve">The Conjugant [I] part </w:t>
      </w:r>
    </w:p>
    <w:p w:rsidR="00E47627" w:rsidRDefault="00E47627" w:rsidP="0041163D">
      <w:pPr>
        <w:pStyle w:val="Heading8"/>
      </w:pPr>
      <w:r>
        <w:t>Is MacGergor Zeron</w:t>
      </w:r>
    </w:p>
    <w:p w:rsidR="00E47627" w:rsidRDefault="00E47627" w:rsidP="0041163D">
      <w:pPr>
        <w:pStyle w:val="Heading9"/>
      </w:pPr>
      <w:r>
        <w:t>Or will generate the Zeron after n counts</w:t>
      </w:r>
    </w:p>
    <w:p w:rsidR="00E47627" w:rsidRDefault="00E47627" w:rsidP="0041163D">
      <w:pPr>
        <w:pStyle w:val="Heading9"/>
      </w:pPr>
      <w:r>
        <w:t>Spinor probably MacGergor’s Zeron precursor</w:t>
      </w:r>
    </w:p>
    <w:p w:rsidR="00E47627" w:rsidRDefault="00E47627" w:rsidP="0041163D">
      <w:pPr>
        <w:pStyle w:val="Heading9"/>
      </w:pPr>
      <w:r>
        <w:t xml:space="preserve">Expect recursive spinor higherarchey </w:t>
      </w:r>
    </w:p>
    <w:p w:rsidR="00E47627" w:rsidRDefault="00E47627" w:rsidP="0041163D">
      <w:pPr>
        <w:pStyle w:val="Heading8"/>
      </w:pPr>
      <w:r>
        <w:t>Is the De Broglie Wave portion</w:t>
      </w:r>
    </w:p>
    <w:p w:rsidR="00E47627" w:rsidRDefault="00E47627" w:rsidP="009E0C10">
      <w:pPr>
        <w:pStyle w:val="Heading8"/>
      </w:pPr>
      <w:r>
        <w:t>No existence prosperity</w:t>
      </w:r>
    </w:p>
    <w:p w:rsidR="00E47627" w:rsidRDefault="00E47627" w:rsidP="009E0C10">
      <w:pPr>
        <w:pStyle w:val="Heading8"/>
      </w:pPr>
      <w:r>
        <w:t>No space prosperity</w:t>
      </w:r>
    </w:p>
    <w:p w:rsidR="00E47627" w:rsidRDefault="00E47627" w:rsidP="009E0C10">
      <w:pPr>
        <w:pStyle w:val="Heading8"/>
      </w:pPr>
      <w:r>
        <w:t>Denotes lack of NULL</w:t>
      </w:r>
    </w:p>
    <w:p w:rsidR="00E47627" w:rsidRDefault="00E47627" w:rsidP="00466915">
      <w:pPr>
        <w:pStyle w:val="Heading8"/>
      </w:pPr>
      <w:r>
        <w:t>Exist in superposition with {I}</w:t>
      </w:r>
    </w:p>
    <w:p w:rsidR="00E47627" w:rsidRDefault="00E47627" w:rsidP="005341A8">
      <w:pPr>
        <w:pStyle w:val="Heading8"/>
      </w:pPr>
      <w:r>
        <w:t>Can choose look from either perspective</w:t>
      </w:r>
    </w:p>
    <w:p w:rsidR="00E47627" w:rsidRDefault="00E47627" w:rsidP="005341A8">
      <w:pPr>
        <w:pStyle w:val="Heading8"/>
      </w:pPr>
      <w:r>
        <w:t>Paper recently that shows  wave-particle dichotomy case of Heisenberg Uncertainly</w:t>
      </w:r>
    </w:p>
    <w:p w:rsidR="00E47627" w:rsidRDefault="00E47627" w:rsidP="005341A8">
      <w:pPr>
        <w:pStyle w:val="Heading9"/>
      </w:pPr>
      <w:hyperlink r:id="rId4" w:history="1">
        <w:r w:rsidRPr="00A714C8">
          <w:rPr>
            <w:rStyle w:val="Hyperlink"/>
          </w:rPr>
          <w:t>http://arxiv.org/abs/1403.4687</w:t>
        </w:r>
      </w:hyperlink>
    </w:p>
    <w:p w:rsidR="00E47627" w:rsidRDefault="00E47627" w:rsidP="005341A8">
      <w:pPr>
        <w:pStyle w:val="Heading9"/>
      </w:pPr>
      <w:hyperlink r:id="rId5" w:history="1">
        <w:r w:rsidRPr="00A714C8">
          <w:rPr>
            <w:rStyle w:val="Hyperlink"/>
          </w:rPr>
          <w:t>http://www.quantumlah.org/highlight/141220_wave_particle.php</w:t>
        </w:r>
      </w:hyperlink>
    </w:p>
    <w:p w:rsidR="00E47627" w:rsidRDefault="00E47627" w:rsidP="005341A8">
      <w:pPr>
        <w:pStyle w:val="Heading9"/>
      </w:pPr>
      <w:hyperlink r:id="rId6" w:anchor="q=wave+particle+duality+heisenberg%27s+uncertainty+principle" w:history="1">
        <w:r w:rsidRPr="00A714C8">
          <w:rPr>
            <w:rStyle w:val="Hyperlink"/>
          </w:rPr>
          <w:t>https://www.google.com/search?q=wave-particle+dichotomy+case+of+Heisenberg+Uncertainly&amp;ie=utf-8&amp;oe=utf-8#q=wave+particle+duality+heisenberg%27s+uncertainty+principle</w:t>
        </w:r>
      </w:hyperlink>
    </w:p>
    <w:p w:rsidR="00E47627" w:rsidRDefault="00E47627" w:rsidP="005341A8">
      <w:pPr>
        <w:pStyle w:val="Heading9"/>
      </w:pPr>
      <w:r>
        <w:t>This the geometry that makes it so</w:t>
      </w:r>
    </w:p>
    <w:p w:rsidR="00E47627" w:rsidRPr="00846DE8" w:rsidRDefault="00E47627" w:rsidP="005341A8">
      <w:pPr>
        <w:pStyle w:val="Heading9"/>
      </w:pPr>
    </w:p>
    <w:p w:rsidR="00E47627" w:rsidRDefault="00E47627" w:rsidP="000037BD">
      <w:pPr>
        <w:pStyle w:val="Heading7"/>
      </w:pPr>
      <w:r>
        <w:t>Exist at inflection point</w:t>
      </w:r>
    </w:p>
    <w:p w:rsidR="00E47627" w:rsidRDefault="00E47627" w:rsidP="000037BD">
      <w:pPr>
        <w:pStyle w:val="Heading8"/>
      </w:pPr>
      <w:r>
        <w:t>Of NULL/Existence</w:t>
      </w:r>
    </w:p>
    <w:p w:rsidR="00E47627" w:rsidRDefault="00E47627" w:rsidP="000037BD">
      <w:pPr>
        <w:pStyle w:val="Heading8"/>
      </w:pPr>
      <w:r>
        <w:t>{{I[Count]} , {</w:t>
      </w:r>
      <w:r w:rsidRPr="009E0C10">
        <w:t xml:space="preserve"> </w:t>
      </w:r>
      <w:r>
        <w:t>Conjugant [I</w:t>
      </w:r>
      <w:r w:rsidRPr="00AE5AEB">
        <w:t xml:space="preserve"> </w:t>
      </w:r>
      <w:r>
        <w:t>[Count]</w:t>
      </w:r>
      <w:r w:rsidRPr="00AE5AEB">
        <w:t xml:space="preserve"> </w:t>
      </w:r>
      <w:r>
        <w:t>]}} === {NULL} : &gt; True for all Count &lt;= Count+1</w:t>
      </w:r>
    </w:p>
    <w:p w:rsidR="00E47627" w:rsidRDefault="00E47627" w:rsidP="000037BD">
      <w:pPr>
        <w:pStyle w:val="Heading8"/>
      </w:pPr>
      <w:r>
        <w:t>Why 0! = 1 works?</w:t>
      </w:r>
    </w:p>
    <w:p w:rsidR="00E47627" w:rsidRDefault="00E47627" w:rsidP="000037BD">
      <w:pPr>
        <w:pStyle w:val="Heading8"/>
      </w:pPr>
    </w:p>
    <w:p w:rsidR="00E47627" w:rsidRDefault="00E47627" w:rsidP="0083270E">
      <w:pPr>
        <w:pStyle w:val="Heading4"/>
      </w:pPr>
      <w:r>
        <w:t>Calling Plankette</w:t>
      </w:r>
    </w:p>
    <w:p w:rsidR="00E47627" w:rsidRDefault="00E47627" w:rsidP="0083270E">
      <w:pPr>
        <w:pStyle w:val="Heading5"/>
      </w:pPr>
      <w:r>
        <w:t>Got to call something</w:t>
      </w:r>
    </w:p>
    <w:p w:rsidR="00E47627" w:rsidRDefault="00E47627" w:rsidP="0083270E">
      <w:pPr>
        <w:pStyle w:val="Heading5"/>
      </w:pPr>
      <w:r>
        <w:t>Basis that should generate Planks Constant</w:t>
      </w:r>
    </w:p>
    <w:p w:rsidR="00E47627" w:rsidRDefault="00E47627" w:rsidP="0083270E">
      <w:pPr>
        <w:pStyle w:val="Heading5"/>
      </w:pPr>
      <w:r>
        <w:t>Expect intermediate steps</w:t>
      </w:r>
    </w:p>
    <w:p w:rsidR="00E47627" w:rsidRDefault="00E47627" w:rsidP="0083270E">
      <w:pPr>
        <w:pStyle w:val="Heading5"/>
      </w:pPr>
      <w:r>
        <w:t>The Plankette is The Fundamental Spinor</w:t>
      </w:r>
    </w:p>
    <w:p w:rsidR="00E47627" w:rsidRDefault="00E47627" w:rsidP="00D43907">
      <w:pPr>
        <w:pStyle w:val="Heading3"/>
      </w:pPr>
      <w:r>
        <w:t xml:space="preserve"> One Base</w:t>
      </w:r>
    </w:p>
    <w:p w:rsidR="00E47627" w:rsidRDefault="00E47627" w:rsidP="00D43907">
      <w:pPr>
        <w:pStyle w:val="Heading4"/>
      </w:pPr>
      <w:r>
        <w:t xml:space="preserve">The ‘separation’  between I and –I </w:t>
      </w:r>
    </w:p>
    <w:p w:rsidR="00E47627" w:rsidRDefault="00E47627" w:rsidP="00D43907">
      <w:pPr>
        <w:pStyle w:val="Heading4"/>
      </w:pPr>
      <w:r>
        <w:t>The Basis with value of 1 and/or ½ valued at 1</w:t>
      </w:r>
      <w:r w:rsidRPr="00D43907">
        <w:rPr>
          <w:vertAlign w:val="superscript"/>
        </w:rPr>
        <w:t>st</w:t>
      </w:r>
      <w:r>
        <w:t xml:space="preserve"> reflection</w:t>
      </w:r>
    </w:p>
    <w:p w:rsidR="00E47627" w:rsidRDefault="00E47627" w:rsidP="003204C5">
      <w:pPr>
        <w:pStyle w:val="Heading5"/>
      </w:pPr>
      <w:r>
        <w:t>Assuming superposition of both</w:t>
      </w:r>
    </w:p>
    <w:p w:rsidR="00E47627" w:rsidRDefault="00E47627" w:rsidP="00DE54EF">
      <w:pPr>
        <w:pStyle w:val="Heading5"/>
      </w:pPr>
      <w:r>
        <w:t>Dealing with a reflection</w:t>
      </w:r>
    </w:p>
    <w:p w:rsidR="00E47627" w:rsidRDefault="00E47627" w:rsidP="00DE54EF">
      <w:pPr>
        <w:pStyle w:val="Heading6"/>
      </w:pPr>
      <w:r>
        <w:t>An entity and a perfect mirror</w:t>
      </w:r>
    </w:p>
    <w:p w:rsidR="00E47627" w:rsidRDefault="00E47627" w:rsidP="00DE54EF">
      <w:pPr>
        <w:pStyle w:val="Heading6"/>
      </w:pPr>
      <w:r>
        <w:t>Options</w:t>
      </w:r>
    </w:p>
    <w:p w:rsidR="00E47627" w:rsidRDefault="00E47627" w:rsidP="00F44F8D">
      <w:pPr>
        <w:pStyle w:val="Heading7"/>
      </w:pPr>
      <w:r>
        <w:t>Base at any count n is the</w:t>
      </w:r>
      <w:r w:rsidRPr="005D13CF">
        <w:t xml:space="preserve"> </w:t>
      </w:r>
      <w:r>
        <w:t>distance between I and –I</w:t>
      </w:r>
    </w:p>
    <w:p w:rsidR="00E47627" w:rsidRDefault="00E47627" w:rsidP="003F18DA">
      <w:pPr>
        <w:pStyle w:val="Heading8"/>
      </w:pPr>
      <w:r>
        <w:t>Current assumption</w:t>
      </w:r>
    </w:p>
    <w:p w:rsidR="00E47627" w:rsidRDefault="00E47627" w:rsidP="003F18DA">
      <w:pPr>
        <w:pStyle w:val="Heading8"/>
      </w:pPr>
      <w:r>
        <w:t>NULL plane at ½ or 1 depending on reference re NULL Plane</w:t>
      </w:r>
    </w:p>
    <w:p w:rsidR="00E47627" w:rsidRDefault="00E47627" w:rsidP="003F18DA">
      <w:pPr>
        <w:pStyle w:val="Heading8"/>
      </w:pPr>
      <w:r>
        <w:t>Each Count(n) = 1 or 2</w:t>
      </w:r>
    </w:p>
    <w:p w:rsidR="00E47627" w:rsidRDefault="00E47627" w:rsidP="003F18DA">
      <w:pPr>
        <w:pStyle w:val="Heading8"/>
      </w:pPr>
      <w:r>
        <w:t>In Count(n) n becomes a Phase number</w:t>
      </w:r>
    </w:p>
    <w:p w:rsidR="00E47627" w:rsidRDefault="00E47627" w:rsidP="003F18DA">
      <w:pPr>
        <w:pStyle w:val="Heading8"/>
      </w:pPr>
      <w:r>
        <w:t>No two Count(n) have same Phase</w:t>
      </w:r>
    </w:p>
    <w:p w:rsidR="00E47627" w:rsidRDefault="00E47627" w:rsidP="00F44F8D">
      <w:pPr>
        <w:pStyle w:val="Heading7"/>
      </w:pPr>
      <w:r>
        <w:t>Base at any count n is the N =  sum n of distance between I and –I</w:t>
      </w:r>
    </w:p>
    <w:p w:rsidR="00E47627" w:rsidRDefault="00E47627" w:rsidP="00F44F8D">
      <w:pPr>
        <w:pStyle w:val="Heading8"/>
      </w:pPr>
      <w:r>
        <w:t>NULL plane at ½ or 1 depending on reference</w:t>
      </w:r>
    </w:p>
    <w:p w:rsidR="00E47627" w:rsidRDefault="00E47627" w:rsidP="00F44F8D">
      <w:pPr>
        <w:pStyle w:val="Heading8"/>
      </w:pPr>
      <w:r>
        <w:t xml:space="preserve">Makes Count(1) = 1 or 2 </w:t>
      </w:r>
    </w:p>
    <w:p w:rsidR="00E47627" w:rsidRDefault="00E47627" w:rsidP="005D13CF">
      <w:pPr>
        <w:pStyle w:val="Heading4"/>
      </w:pPr>
      <w:r>
        <w:t>Phase</w:t>
      </w:r>
    </w:p>
    <w:p w:rsidR="00E47627" w:rsidRDefault="00E47627" w:rsidP="000835ED">
      <w:pPr>
        <w:pStyle w:val="Heading5"/>
      </w:pPr>
      <w:r>
        <w:t>Count === Phase</w:t>
      </w:r>
    </w:p>
    <w:p w:rsidR="00E47627" w:rsidRDefault="00E47627" w:rsidP="000835ED">
      <w:pPr>
        <w:pStyle w:val="Heading5"/>
      </w:pPr>
      <w:r>
        <w:t>Max Number of Phases = Current Phase Count +1</w:t>
      </w:r>
    </w:p>
    <w:p w:rsidR="00E47627" w:rsidRDefault="00E47627" w:rsidP="000835ED">
      <w:pPr>
        <w:pStyle w:val="Heading5"/>
      </w:pPr>
    </w:p>
    <w:p w:rsidR="00E47627" w:rsidRDefault="00E47627" w:rsidP="00713EC1">
      <w:pPr>
        <w:pStyle w:val="Heading3"/>
      </w:pPr>
      <w:r>
        <w:t>One ‘force’ ‘angular momentum’</w:t>
      </w:r>
    </w:p>
    <w:p w:rsidR="00E47627" w:rsidRDefault="00E47627" w:rsidP="00713EC1">
      <w:pPr>
        <w:pStyle w:val="Heading4"/>
      </w:pPr>
      <w:r>
        <w:t xml:space="preserve">The Fundamental ‘force’ </w:t>
      </w:r>
    </w:p>
    <w:p w:rsidR="00E47627" w:rsidRDefault="00E47627" w:rsidP="00713EC1">
      <w:pPr>
        <w:pStyle w:val="Heading4"/>
      </w:pPr>
      <w:r>
        <w:t xml:space="preserve">Derives from The Fundamental Spinor </w:t>
      </w:r>
    </w:p>
    <w:p w:rsidR="00E47627" w:rsidRDefault="00E47627" w:rsidP="00713EC1">
      <w:pPr>
        <w:pStyle w:val="Heading4"/>
      </w:pPr>
      <w:r>
        <w:t xml:space="preserve">Vector </w:t>
      </w:r>
      <w:r w:rsidRPr="00561BE7">
        <w:t xml:space="preserve">Orthonormal </w:t>
      </w:r>
      <w:r>
        <w:t>to Spinor axis</w:t>
      </w:r>
    </w:p>
    <w:p w:rsidR="00E47627" w:rsidRDefault="00E47627" w:rsidP="00713EC1">
      <w:pPr>
        <w:pStyle w:val="Heading4"/>
      </w:pPr>
      <w:r>
        <w:t xml:space="preserve">Justification </w:t>
      </w:r>
    </w:p>
    <w:p w:rsidR="00E47627" w:rsidRDefault="00E47627" w:rsidP="0067747F">
      <w:pPr>
        <w:pStyle w:val="Heading5"/>
      </w:pPr>
      <w:r>
        <w:t xml:space="preserve">nth Spinor </w:t>
      </w:r>
      <w:r w:rsidRPr="00561BE7">
        <w:t>Orthonormal</w:t>
      </w:r>
      <w:r>
        <w:t xml:space="preserve"> to all n-1 Spinor vectors </w:t>
      </w:r>
    </w:p>
    <w:p w:rsidR="00E47627" w:rsidRDefault="00E47627" w:rsidP="0067747F">
      <w:pPr>
        <w:pStyle w:val="Heading5"/>
      </w:pPr>
      <w:r>
        <w:t>N === count Reflections</w:t>
      </w:r>
    </w:p>
    <w:p w:rsidR="00E47627" w:rsidRDefault="00E47627" w:rsidP="0067747F">
      <w:pPr>
        <w:pStyle w:val="Heading6"/>
      </w:pPr>
      <w:r>
        <w:t>Since 1</w:t>
      </w:r>
      <w:r w:rsidRPr="0067747F">
        <w:rPr>
          <w:vertAlign w:val="superscript"/>
        </w:rPr>
        <w:t>st</w:t>
      </w:r>
      <w:r>
        <w:t xml:space="preserve"> existence</w:t>
      </w:r>
    </w:p>
    <w:p w:rsidR="00E47627" w:rsidRDefault="00E47627" w:rsidP="0067747F">
      <w:pPr>
        <w:pStyle w:val="Heading6"/>
      </w:pPr>
      <w:r>
        <w:t>Between two values n-m &lt; n</w:t>
      </w:r>
    </w:p>
    <w:p w:rsidR="00E47627" w:rsidRDefault="00E47627" w:rsidP="00F548E9">
      <w:pPr>
        <w:pStyle w:val="Heading3"/>
      </w:pPr>
      <w:r>
        <w:t>Only ‘One’ Electron Premise</w:t>
      </w:r>
    </w:p>
    <w:p w:rsidR="00E47627" w:rsidRDefault="00E47627" w:rsidP="00F548E9">
      <w:pPr>
        <w:pStyle w:val="Heading4"/>
      </w:pPr>
      <w:r>
        <w:t>Only one electron</w:t>
      </w:r>
    </w:p>
    <w:p w:rsidR="00E47627" w:rsidRDefault="00E47627" w:rsidP="00F548E9">
      <w:pPr>
        <w:pStyle w:val="Heading4"/>
      </w:pPr>
      <w:r>
        <w:t>It gets observed many times</w:t>
      </w:r>
    </w:p>
    <w:p w:rsidR="00E47627" w:rsidRDefault="00E47627" w:rsidP="00F548E9">
      <w:pPr>
        <w:pStyle w:val="Heading4"/>
      </w:pPr>
      <w:r>
        <w:t>Recurring mathematically described ‘object of existence’</w:t>
      </w:r>
    </w:p>
    <w:p w:rsidR="00E47627" w:rsidRDefault="00E47627" w:rsidP="00F548E9">
      <w:pPr>
        <w:pStyle w:val="Heading4"/>
      </w:pPr>
      <w:r>
        <w:t>Analogous to an ASCII ‘Z’ &lt;bit-pattern&gt;</w:t>
      </w:r>
    </w:p>
    <w:p w:rsidR="00E47627" w:rsidRDefault="00E47627" w:rsidP="00F548E9">
      <w:pPr>
        <w:pStyle w:val="Heading5"/>
      </w:pPr>
      <w:r>
        <w:t>Wherever the &lt;bit-pattern&gt; one ‘sees’ a ‘Z’</w:t>
      </w:r>
    </w:p>
    <w:p w:rsidR="00E47627" w:rsidRDefault="00E47627" w:rsidP="00F548E9">
      <w:pPr>
        <w:pStyle w:val="Heading5"/>
      </w:pPr>
      <w:r>
        <w:t xml:space="preserve"> One pattern</w:t>
      </w:r>
    </w:p>
    <w:p w:rsidR="00E47627" w:rsidRDefault="00E47627" w:rsidP="00F548E9">
      <w:pPr>
        <w:pStyle w:val="Heading5"/>
      </w:pPr>
      <w:r>
        <w:t>Multiple ‘Z’s</w:t>
      </w:r>
    </w:p>
    <w:p w:rsidR="00E47627" w:rsidRDefault="00E47627" w:rsidP="00F548E9">
      <w:pPr>
        <w:pStyle w:val="Heading5"/>
      </w:pPr>
      <w:r>
        <w:t>At some level Plato was right</w:t>
      </w:r>
    </w:p>
    <w:p w:rsidR="00E47627" w:rsidRDefault="00E47627" w:rsidP="003F0B0A">
      <w:pPr>
        <w:pStyle w:val="Heading2"/>
      </w:pPr>
      <w:r>
        <w:t>Some asinine assumptions</w:t>
      </w:r>
    </w:p>
    <w:p w:rsidR="00E47627" w:rsidRDefault="00E47627" w:rsidP="003F0B0A">
      <w:pPr>
        <w:pStyle w:val="Heading3"/>
      </w:pPr>
      <w:r>
        <w:t>That reflect observed data as constraints</w:t>
      </w:r>
    </w:p>
    <w:p w:rsidR="00E47627" w:rsidRDefault="00E47627" w:rsidP="00204D81">
      <w:pPr>
        <w:pStyle w:val="Heading4"/>
      </w:pPr>
      <w:r>
        <w:t>Universal ‘Now’</w:t>
      </w:r>
    </w:p>
    <w:p w:rsidR="00E47627" w:rsidRDefault="00E47627" w:rsidP="00204D81">
      <w:pPr>
        <w:pStyle w:val="Heading5"/>
      </w:pPr>
      <w:r>
        <w:t xml:space="preserve">Dictated </w:t>
      </w:r>
    </w:p>
    <w:p w:rsidR="00E47627" w:rsidRDefault="00E47627" w:rsidP="000F405D">
      <w:pPr>
        <w:pStyle w:val="Heading6"/>
      </w:pPr>
      <w:r>
        <w:t>In IDM model by the ‘clock’ of the Unity Spinor(the Plankette)</w:t>
      </w:r>
    </w:p>
    <w:p w:rsidR="00E47627" w:rsidRDefault="00E47627" w:rsidP="000F405D">
      <w:pPr>
        <w:pStyle w:val="Heading6"/>
      </w:pPr>
      <w:r>
        <w:t>In observation by entanglement</w:t>
      </w:r>
    </w:p>
    <w:p w:rsidR="00E47627" w:rsidRDefault="00E47627" w:rsidP="006D4DBD">
      <w:pPr>
        <w:pStyle w:val="Heading5"/>
      </w:pPr>
      <w:r>
        <w:t xml:space="preserve">Rotation Plankette via reflections </w:t>
      </w:r>
    </w:p>
    <w:p w:rsidR="00E47627" w:rsidRDefault="00E47627" w:rsidP="006D4DBD">
      <w:pPr>
        <w:pStyle w:val="Heading6"/>
      </w:pPr>
      <w:r>
        <w:t>Absolute  time = Count reflections</w:t>
      </w:r>
    </w:p>
    <w:p w:rsidR="00E47627" w:rsidRDefault="00E47627" w:rsidP="006D4DBD">
      <w:pPr>
        <w:pStyle w:val="Heading7"/>
      </w:pPr>
      <w:r>
        <w:t>Doubt measurable</w:t>
      </w:r>
    </w:p>
    <w:p w:rsidR="00E47627" w:rsidRDefault="00E47627" w:rsidP="002C46EE">
      <w:pPr>
        <w:pStyle w:val="Heading8"/>
      </w:pPr>
      <w:r>
        <w:t>Start value: Count (Phase) (Length) of ONE</w:t>
      </w:r>
    </w:p>
    <w:p w:rsidR="00E47627" w:rsidRDefault="00E47627" w:rsidP="002C46EE">
      <w:pPr>
        <w:pStyle w:val="Heading8"/>
      </w:pPr>
      <w:r>
        <w:t>Universal base</w:t>
      </w:r>
    </w:p>
    <w:p w:rsidR="00E47627" w:rsidRDefault="00E47627" w:rsidP="002C46EE">
      <w:pPr>
        <w:pStyle w:val="Heading8"/>
      </w:pPr>
      <w:r>
        <w:t>I Conjugant[I]</w:t>
      </w:r>
    </w:p>
    <w:p w:rsidR="00E47627" w:rsidRDefault="00E47627" w:rsidP="002C46EE">
      <w:pPr>
        <w:pStyle w:val="Heading8"/>
      </w:pPr>
      <w:r>
        <w:t>1</w:t>
      </w:r>
    </w:p>
    <w:p w:rsidR="00E47627" w:rsidRDefault="00E47627" w:rsidP="006D4DBD">
      <w:pPr>
        <w:pStyle w:val="Heading7"/>
      </w:pPr>
      <w:r>
        <w:t>n to n+m</w:t>
      </w:r>
    </w:p>
    <w:p w:rsidR="00E47627" w:rsidRDefault="00E47627" w:rsidP="006D4DBD">
      <w:pPr>
        <w:pStyle w:val="Heading7"/>
      </w:pPr>
      <w:r>
        <w:t>Defines passage of time</w:t>
      </w:r>
    </w:p>
    <w:p w:rsidR="00E47627" w:rsidRDefault="00E47627" w:rsidP="006D4DBD">
      <w:pPr>
        <w:pStyle w:val="Heading7"/>
      </w:pPr>
      <w:r>
        <w:t>Cosmos synronized by that reflection</w:t>
      </w:r>
    </w:p>
    <w:p w:rsidR="00E47627" w:rsidRDefault="00E47627" w:rsidP="006D4DBD">
      <w:pPr>
        <w:pStyle w:val="Heading7"/>
      </w:pPr>
      <w:r>
        <w:t>The orthogonal vector generated by the rotation is the 4D time vector</w:t>
      </w:r>
    </w:p>
    <w:p w:rsidR="00E47627" w:rsidRDefault="00E47627" w:rsidP="006D4DBD">
      <w:pPr>
        <w:pStyle w:val="Heading7"/>
      </w:pPr>
      <w:r>
        <w:t>All Cosmos shares</w:t>
      </w:r>
    </w:p>
    <w:p w:rsidR="00E47627" w:rsidRDefault="00E47627" w:rsidP="006D4DBD">
      <w:pPr>
        <w:pStyle w:val="Heading6"/>
      </w:pPr>
      <w:r>
        <w:t>Only one Unity Spinor(the Plankette)</w:t>
      </w:r>
    </w:p>
    <w:p w:rsidR="00E47627" w:rsidRDefault="00E47627" w:rsidP="006D4DBD">
      <w:pPr>
        <w:pStyle w:val="Heading6"/>
      </w:pPr>
      <w:r>
        <w:t>Observed many times</w:t>
      </w:r>
    </w:p>
    <w:p w:rsidR="00E47627" w:rsidRDefault="00E47627" w:rsidP="008C38CD">
      <w:pPr>
        <w:pStyle w:val="Heading5"/>
      </w:pPr>
      <w:r>
        <w:t>As Plankette reflects/rotates so does the Cosmos</w:t>
      </w:r>
    </w:p>
    <w:p w:rsidR="00E47627" w:rsidRDefault="00E47627" w:rsidP="008C38CD">
      <w:pPr>
        <w:pStyle w:val="Heading6"/>
      </w:pPr>
      <w:r>
        <w:t>For the orthnormal vector no issue</w:t>
      </w:r>
    </w:p>
    <w:p w:rsidR="00E47627" w:rsidRDefault="00E47627" w:rsidP="008C38CD">
      <w:pPr>
        <w:pStyle w:val="Heading6"/>
      </w:pPr>
      <w:r>
        <w:t xml:space="preserve">It is the </w:t>
      </w:r>
    </w:p>
    <w:p w:rsidR="00E47627" w:rsidRDefault="00E47627" w:rsidP="00204D81">
      <w:pPr>
        <w:pStyle w:val="Heading4"/>
      </w:pPr>
      <w:r>
        <w:t>Steady State Model: no big bang per cosmological models</w:t>
      </w:r>
    </w:p>
    <w:p w:rsidR="00E47627" w:rsidRDefault="00E47627" w:rsidP="00204D81">
      <w:pPr>
        <w:pStyle w:val="Heading5"/>
      </w:pPr>
    </w:p>
    <w:p w:rsidR="00E47627" w:rsidRDefault="00E47627" w:rsidP="00204D81">
      <w:pPr>
        <w:pStyle w:val="Heading4"/>
      </w:pPr>
      <w:r>
        <w:t>Standard Model reduces to subset of a larger picture</w:t>
      </w:r>
    </w:p>
    <w:p w:rsidR="00E47627" w:rsidRDefault="00E47627" w:rsidP="00204D81">
      <w:pPr>
        <w:pStyle w:val="Heading5"/>
      </w:pPr>
    </w:p>
    <w:p w:rsidR="00E47627" w:rsidRDefault="00E47627" w:rsidP="00204D81">
      <w:pPr>
        <w:pStyle w:val="Heading4"/>
      </w:pPr>
      <w:r>
        <w:t>Complex Plane Dog; Space Time the Tail</w:t>
      </w:r>
    </w:p>
    <w:p w:rsidR="00E47627" w:rsidRDefault="00E47627" w:rsidP="0035457B">
      <w:pPr>
        <w:pStyle w:val="Heading5"/>
      </w:pPr>
      <w:r>
        <w:t>Complex Plane projects 1D space time</w:t>
      </w:r>
    </w:p>
    <w:p w:rsidR="00E47627" w:rsidRDefault="00E47627" w:rsidP="0035457B">
      <w:pPr>
        <w:pStyle w:val="Heading6"/>
      </w:pPr>
      <w:r>
        <w:t>Angular momentum</w:t>
      </w:r>
    </w:p>
    <w:p w:rsidR="00E47627" w:rsidRDefault="00E47627" w:rsidP="0035457B">
      <w:pPr>
        <w:pStyle w:val="Heading5"/>
      </w:pPr>
      <w:r>
        <w:t>Complex Plane projects 2D space time</w:t>
      </w:r>
    </w:p>
    <w:p w:rsidR="00E47627" w:rsidRDefault="00E47627" w:rsidP="0035457B">
      <w:pPr>
        <w:pStyle w:val="Heading6"/>
      </w:pPr>
      <w:r>
        <w:t>Time</w:t>
      </w:r>
    </w:p>
    <w:p w:rsidR="00E47627" w:rsidRDefault="00E47627" w:rsidP="0035457B">
      <w:pPr>
        <w:pStyle w:val="Heading6"/>
      </w:pPr>
      <w:r>
        <w:t>Gravity</w:t>
      </w:r>
    </w:p>
    <w:p w:rsidR="00E47627" w:rsidRDefault="00E47627" w:rsidP="0022263B">
      <w:pPr>
        <w:pStyle w:val="Heading5"/>
      </w:pPr>
      <w:r>
        <w:t>Complex Plane projects 4D space time</w:t>
      </w:r>
    </w:p>
    <w:p w:rsidR="00E47627" w:rsidRDefault="00E47627" w:rsidP="001B6118">
      <w:pPr>
        <w:pStyle w:val="Heading6"/>
      </w:pPr>
      <w:r>
        <w:t>Electrometric</w:t>
      </w:r>
    </w:p>
    <w:p w:rsidR="00E47627" w:rsidRDefault="00E47627" w:rsidP="001B6118">
      <w:pPr>
        <w:pStyle w:val="Heading6"/>
      </w:pPr>
      <w:r w:rsidRPr="0021090D">
        <w:t>Maxwell</w:t>
      </w:r>
      <w:r>
        <w:t xml:space="preserve"> </w:t>
      </w:r>
      <w:r w:rsidRPr="0021090D">
        <w:t>equation</w:t>
      </w:r>
      <w:r>
        <w:t xml:space="preserve"> started in quaternion form</w:t>
      </w:r>
    </w:p>
    <w:p w:rsidR="00E47627" w:rsidRDefault="00E47627" w:rsidP="001B6118">
      <w:pPr>
        <w:pStyle w:val="Heading6"/>
      </w:pPr>
      <w:hyperlink r:id="rId7" w:history="1">
        <w:r w:rsidRPr="00A714C8">
          <w:rPr>
            <w:rStyle w:val="Hyperlink"/>
          </w:rPr>
          <w:t>https://www.google.com/search?q=maxwell+equation+quaternion+formula&amp;start=110&amp;ei=ZdMYVeG5MM-1ogTR-oLIBg</w:t>
        </w:r>
      </w:hyperlink>
      <w:r w:rsidRPr="0021090D">
        <w:t xml:space="preserve"> </w:t>
      </w:r>
    </w:p>
    <w:p w:rsidR="00E47627" w:rsidRDefault="00E47627" w:rsidP="001B6118">
      <w:pPr>
        <w:pStyle w:val="Heading6"/>
      </w:pPr>
      <w:r>
        <w:t>Should be a guild in making choices re math options</w:t>
      </w:r>
    </w:p>
    <w:p w:rsidR="00E47627" w:rsidRDefault="00E47627" w:rsidP="001B6118">
      <w:pPr>
        <w:pStyle w:val="Heading6"/>
      </w:pPr>
    </w:p>
    <w:p w:rsidR="00E47627" w:rsidRDefault="00E47627" w:rsidP="001B6118">
      <w:pPr>
        <w:pStyle w:val="Heading6"/>
      </w:pPr>
    </w:p>
    <w:p w:rsidR="00E47627" w:rsidRDefault="00E47627" w:rsidP="0022263B">
      <w:pPr>
        <w:pStyle w:val="Heading5"/>
      </w:pPr>
      <w:r>
        <w:t>Complex Plane projects 8D space time</w:t>
      </w:r>
    </w:p>
    <w:p w:rsidR="00E47627" w:rsidRDefault="00E47627" w:rsidP="001B6118">
      <w:pPr>
        <w:pStyle w:val="Heading6"/>
      </w:pPr>
      <w:r>
        <w:t>Quarks</w:t>
      </w:r>
    </w:p>
    <w:p w:rsidR="00E47627" w:rsidRDefault="00E47627" w:rsidP="001B6118">
      <w:pPr>
        <w:pStyle w:val="Heading6"/>
      </w:pPr>
      <w:hyperlink r:id="rId8" w:history="1">
        <w:r w:rsidRPr="00A714C8">
          <w:rPr>
            <w:rStyle w:val="Hyperlink"/>
          </w:rPr>
          <w:t>https://www.google.com/search?q=Quarks+octnoins+&amp;ie=utf-8&amp;oe=utf-8</w:t>
        </w:r>
      </w:hyperlink>
    </w:p>
    <w:p w:rsidR="00E47627" w:rsidRDefault="00E47627" w:rsidP="001B6118">
      <w:pPr>
        <w:pStyle w:val="Heading6"/>
      </w:pPr>
      <w:r w:rsidRPr="00E65F94">
        <w:t>Should be a guild in making choices re math options</w:t>
      </w:r>
    </w:p>
    <w:p w:rsidR="00E47627" w:rsidRPr="00A366E5" w:rsidRDefault="00E47627" w:rsidP="001B6118">
      <w:pPr>
        <w:pStyle w:val="Heading6"/>
      </w:pPr>
    </w:p>
    <w:p w:rsidR="00E47627" w:rsidRDefault="00E47627" w:rsidP="001B6118">
      <w:pPr>
        <w:pStyle w:val="Heading5"/>
      </w:pPr>
      <w:r>
        <w:t>Sedenions and up</w:t>
      </w:r>
    </w:p>
    <w:p w:rsidR="00E47627" w:rsidRPr="00A366E5" w:rsidRDefault="00E47627" w:rsidP="00C1177E">
      <w:pPr>
        <w:pStyle w:val="Heading6"/>
      </w:pPr>
      <w:r w:rsidRPr="00A366E5">
        <w:t>Everything above the 16-dimensional sedenions has zero divisors</w:t>
      </w:r>
    </w:p>
    <w:p w:rsidR="00E47627" w:rsidRDefault="00E47627" w:rsidP="00C1177E">
      <w:pPr>
        <w:pStyle w:val="Heading6"/>
      </w:pPr>
      <w:hyperlink r:id="rId9" w:anchor="rls=org.mozilla:en-US:official&amp;q=Everything+above+the+16-dimensional+sedenions+has+zero+divisors" w:history="1">
        <w:r w:rsidRPr="00A714C8">
          <w:rPr>
            <w:rStyle w:val="Hyperlink"/>
          </w:rPr>
          <w:t>https://www.google.com/search?rls=org.mozilla:en-US:official&amp;q=Everything+above+the+16-dimensional+sedonions+has+zero+divisors&amp;sei=sG21VPjfK8_hoASwu4DwCQ&amp;biw=960&amp;bih=478&amp;dpr=2&amp;cad=cbv&amp;sei=Pw4sVfvZKZCSoQTBkoGICg#rls=org.mozilla:en-US:official&amp;q=Everything+above+the+16-dimensional+sedenions+has+zero+divisors</w:t>
        </w:r>
      </w:hyperlink>
      <w:r w:rsidRPr="00A366E5">
        <w:t xml:space="preserve"> </w:t>
      </w:r>
    </w:p>
    <w:p w:rsidR="00E47627" w:rsidRDefault="00E47627" w:rsidP="00C1177E">
      <w:pPr>
        <w:pStyle w:val="Heading6"/>
      </w:pPr>
      <w:r>
        <w:t>Where one ‘loses’ times arrow?</w:t>
      </w:r>
    </w:p>
    <w:p w:rsidR="00E47627" w:rsidRDefault="00E47627" w:rsidP="00C1177E">
      <w:pPr>
        <w:pStyle w:val="Heading6"/>
      </w:pPr>
      <w:r>
        <w:t>Bets off</w:t>
      </w:r>
    </w:p>
    <w:p w:rsidR="00E47627" w:rsidRDefault="00E47627" w:rsidP="00C1177E">
      <w:pPr>
        <w:pStyle w:val="Heading6"/>
      </w:pPr>
      <w:r>
        <w:t>Expect interesting</w:t>
      </w:r>
    </w:p>
    <w:p w:rsidR="00E47627" w:rsidRDefault="00E47627" w:rsidP="000C3FF6">
      <w:pPr>
        <w:pStyle w:val="Heading5"/>
      </w:pPr>
      <w:hyperlink r:id="rId10" w:history="1">
        <w:r w:rsidRPr="000E3F7A">
          <w:rPr>
            <w:rStyle w:val="Hyperlink"/>
          </w:rPr>
          <w:t>http://blogs.scientificamerican.com/roots-of-unity/2015/04/13/lambert-love-hate-geometry/</w:t>
        </w:r>
      </w:hyperlink>
    </w:p>
    <w:p w:rsidR="00E47627" w:rsidRDefault="00E47627" w:rsidP="00FF1B45">
      <w:pPr>
        <w:pStyle w:val="Heading5"/>
      </w:pPr>
      <w:r>
        <w:t xml:space="preserve">Number theory </w:t>
      </w:r>
    </w:p>
    <w:p w:rsidR="00E47627" w:rsidRDefault="00E47627" w:rsidP="00F3646E">
      <w:pPr>
        <w:pStyle w:val="Heading6"/>
      </w:pPr>
      <w:r>
        <w:t>Providing framework for assumptions</w:t>
      </w:r>
    </w:p>
    <w:p w:rsidR="00E47627" w:rsidRDefault="00E47627" w:rsidP="00F3646E">
      <w:pPr>
        <w:pStyle w:val="Heading6"/>
      </w:pPr>
      <w:r>
        <w:t xml:space="preserve">Implies </w:t>
      </w:r>
    </w:p>
    <w:p w:rsidR="00E47627" w:rsidRDefault="00E47627" w:rsidP="00F3646E">
      <w:pPr>
        <w:pStyle w:val="Heading7"/>
      </w:pPr>
      <w:r>
        <w:t xml:space="preserve">Will get one to one correspondence between Complex plain and projection through Octonions </w:t>
      </w:r>
    </w:p>
    <w:p w:rsidR="00E47627" w:rsidRDefault="00E47627" w:rsidP="00F3646E">
      <w:pPr>
        <w:pStyle w:val="Heading8"/>
      </w:pPr>
    </w:p>
    <w:p w:rsidR="00E47627" w:rsidRDefault="00E47627" w:rsidP="00F3646E">
      <w:pPr>
        <w:pStyle w:val="Heading7"/>
      </w:pPr>
      <w:r>
        <w:t xml:space="preserve">Above ‘16’ Sedenions </w:t>
      </w:r>
    </w:p>
    <w:p w:rsidR="00E47627" w:rsidRDefault="00E47627" w:rsidP="00F3646E">
      <w:pPr>
        <w:pStyle w:val="Heading8"/>
      </w:pPr>
      <w:r>
        <w:t>All dividers go to zero giving singularies</w:t>
      </w:r>
    </w:p>
    <w:p w:rsidR="00E47627" w:rsidRDefault="00E47627" w:rsidP="00F3646E">
      <w:pPr>
        <w:pStyle w:val="Heading8"/>
      </w:pPr>
      <w:r>
        <w:t>No unique projection of any complex space above Sedenions</w:t>
      </w:r>
    </w:p>
    <w:p w:rsidR="00E47627" w:rsidRDefault="00E47627" w:rsidP="00F3646E">
      <w:pPr>
        <w:pStyle w:val="Heading8"/>
      </w:pPr>
      <w:r>
        <w:t>Through Octonions is unique representation in Real space time for each possible Octonions</w:t>
      </w:r>
    </w:p>
    <w:p w:rsidR="00E47627" w:rsidRDefault="00E47627" w:rsidP="00C64987">
      <w:pPr>
        <w:pStyle w:val="Heading4"/>
      </w:pPr>
      <w:r>
        <w:t>Constants’ aren’t</w:t>
      </w:r>
    </w:p>
    <w:p w:rsidR="00E47627" w:rsidRDefault="00E47627" w:rsidP="00C64987">
      <w:pPr>
        <w:pStyle w:val="Heading5"/>
      </w:pPr>
      <w:r>
        <w:t>Ratios among Basis</w:t>
      </w:r>
    </w:p>
    <w:p w:rsidR="00E47627" w:rsidRDefault="00E47627" w:rsidP="00C64987">
      <w:pPr>
        <w:pStyle w:val="Heading5"/>
      </w:pPr>
      <w:r>
        <w:t>Basis irrational numbers</w:t>
      </w:r>
    </w:p>
    <w:p w:rsidR="00E47627" w:rsidRDefault="00E47627" w:rsidP="00C64987">
      <w:pPr>
        <w:pStyle w:val="Heading5"/>
      </w:pPr>
      <w:r>
        <w:t>Ratios between Basis Constant</w:t>
      </w:r>
    </w:p>
    <w:p w:rsidR="00E47627" w:rsidRDefault="00E47627" w:rsidP="00C64987">
      <w:pPr>
        <w:pStyle w:val="Heading5"/>
      </w:pPr>
      <w:r>
        <w:t>The ‘Constants’ the Ratios</w:t>
      </w:r>
    </w:p>
    <w:p w:rsidR="00E47627" w:rsidRDefault="00E47627" w:rsidP="00C64987">
      <w:pPr>
        <w:pStyle w:val="Heading5"/>
      </w:pPr>
      <w:r>
        <w:t>Ratios may apply to Now only</w:t>
      </w:r>
    </w:p>
    <w:p w:rsidR="00E47627" w:rsidRDefault="00E47627" w:rsidP="00C64987">
      <w:pPr>
        <w:pStyle w:val="Heading6"/>
      </w:pPr>
      <w:r>
        <w:t>Exist at inflection point or at current end count of n</w:t>
      </w:r>
    </w:p>
    <w:p w:rsidR="00E47627" w:rsidRDefault="00E47627" w:rsidP="00C64987">
      <w:pPr>
        <w:pStyle w:val="Heading6"/>
      </w:pPr>
      <w:r>
        <w:t>Of NULL=Existence</w:t>
      </w:r>
    </w:p>
    <w:p w:rsidR="00E47627" w:rsidRDefault="00E47627" w:rsidP="00C64987">
      <w:pPr>
        <w:pStyle w:val="Heading6"/>
      </w:pPr>
      <w:r>
        <w:t>{{I[Count]} , {</w:t>
      </w:r>
      <w:r w:rsidRPr="009E0C10">
        <w:t xml:space="preserve"> </w:t>
      </w:r>
      <w:r>
        <w:t>Conjugant [I</w:t>
      </w:r>
      <w:r w:rsidRPr="00AE5AEB">
        <w:t xml:space="preserve"> </w:t>
      </w:r>
      <w:r>
        <w:t>[Count]</w:t>
      </w:r>
      <w:r w:rsidRPr="00AE5AEB">
        <w:t xml:space="preserve"> </w:t>
      </w:r>
      <w:r>
        <w:t>]}} === {NULL} : &gt; True for all Count &lt;= Count+1</w:t>
      </w:r>
    </w:p>
    <w:p w:rsidR="00E47627" w:rsidRDefault="00E47627" w:rsidP="00C64987">
      <w:pPr>
        <w:pStyle w:val="Heading5"/>
      </w:pPr>
    </w:p>
    <w:p w:rsidR="00E47627" w:rsidRDefault="00E47627" w:rsidP="00703ED4">
      <w:pPr>
        <w:pStyle w:val="Heading4"/>
      </w:pPr>
      <w:r>
        <w:t>Time has Mass</w:t>
      </w:r>
    </w:p>
    <w:p w:rsidR="00E47627" w:rsidRDefault="00E47627" w:rsidP="00703ED4">
      <w:pPr>
        <w:pStyle w:val="Heading5"/>
      </w:pPr>
      <w:r>
        <w:t>More accurately it has angular momentum</w:t>
      </w:r>
    </w:p>
    <w:p w:rsidR="00E47627" w:rsidRDefault="00E47627" w:rsidP="00703ED4">
      <w:pPr>
        <w:pStyle w:val="Heading5"/>
      </w:pPr>
      <w:r>
        <w:t>Time vector === Plankette Spinor angular momentum</w:t>
      </w:r>
    </w:p>
    <w:p w:rsidR="00E47627" w:rsidRDefault="00E47627" w:rsidP="00703ED4">
      <w:pPr>
        <w:pStyle w:val="Heading5"/>
      </w:pPr>
      <w:r>
        <w:t>Only vector set that is orthogonal to all other vector sets</w:t>
      </w:r>
    </w:p>
    <w:p w:rsidR="00E47627" w:rsidRDefault="00E47627" w:rsidP="00703ED4">
      <w:pPr>
        <w:pStyle w:val="Heading6"/>
      </w:pPr>
      <w:r>
        <w:t>Vector set: the combined vectors from a dimensional Phase set</w:t>
      </w:r>
    </w:p>
    <w:p w:rsidR="00E47627" w:rsidRDefault="00E47627" w:rsidP="00703ED4">
      <w:pPr>
        <w:pStyle w:val="Heading6"/>
      </w:pPr>
      <w:r>
        <w:t>Vector sets defined in powers of two in the complex plane</w:t>
      </w:r>
    </w:p>
    <w:p w:rsidR="00E47627" w:rsidRDefault="00E47627" w:rsidP="00703ED4">
      <w:pPr>
        <w:pStyle w:val="Heading6"/>
      </w:pPr>
      <w:r>
        <w:t>1,2,4,8,16,32...</w:t>
      </w:r>
    </w:p>
    <w:p w:rsidR="00E47627" w:rsidRDefault="00E47627" w:rsidP="00703ED4">
      <w:pPr>
        <w:pStyle w:val="Heading6"/>
      </w:pPr>
      <w:r>
        <w:t>Count, {I,</w:t>
      </w:r>
      <w:r w:rsidRPr="00B7415B">
        <w:t xml:space="preserve"> </w:t>
      </w:r>
      <w:r w:rsidRPr="009E0C10">
        <w:t>Conjugant</w:t>
      </w:r>
      <w:r>
        <w:t xml:space="preserve"> [I]}, Quaternion, Octonion, Sedenions,...</w:t>
      </w:r>
    </w:p>
    <w:p w:rsidR="00E47627" w:rsidRDefault="00E47627" w:rsidP="00703ED4">
      <w:pPr>
        <w:pStyle w:val="Heading6"/>
      </w:pPr>
      <w:r>
        <w:t xml:space="preserve">Each Vector Set defines a Complex Plane Dimensional entity </w:t>
      </w:r>
    </w:p>
    <w:p w:rsidR="00E47627" w:rsidRDefault="00E47627" w:rsidP="00703ED4">
      <w:pPr>
        <w:pStyle w:val="Heading4"/>
      </w:pPr>
      <w:r>
        <w:t>Key is the Complex Planes not the Reals</w:t>
      </w:r>
    </w:p>
    <w:p w:rsidR="00E47627" w:rsidRDefault="00E47627" w:rsidP="00703ED4">
      <w:pPr>
        <w:pStyle w:val="Heading5"/>
      </w:pPr>
      <w:r>
        <w:t>All real values projections from Complex Planes Gestalt</w:t>
      </w:r>
    </w:p>
    <w:p w:rsidR="00E47627" w:rsidRDefault="00E47627" w:rsidP="00703ED4">
      <w:pPr>
        <w:pStyle w:val="Heading5"/>
      </w:pPr>
      <w:r>
        <w:t>Complex Planes Gestalt replaces the Standard Model et al as the center of Quantum Mechanics</w:t>
      </w:r>
    </w:p>
    <w:p w:rsidR="00E47627" w:rsidRDefault="00E47627" w:rsidP="00A5681B">
      <w:pPr>
        <w:pStyle w:val="Heading6"/>
      </w:pPr>
      <w:r>
        <w:t>Equivalent to replacing the Earth with the Sun as the center of the ‘Universe’</w:t>
      </w:r>
    </w:p>
    <w:p w:rsidR="00E47627" w:rsidRDefault="00E47627" w:rsidP="00A5681B">
      <w:pPr>
        <w:pStyle w:val="Heading5"/>
      </w:pPr>
      <w:r>
        <w:t>Complex Plane generates a Real -1 vector of phase n whenever Count(n) gets squared</w:t>
      </w:r>
    </w:p>
    <w:p w:rsidR="00E47627" w:rsidRDefault="00E47627" w:rsidP="00A5681B">
      <w:pPr>
        <w:pStyle w:val="Heading5"/>
      </w:pPr>
      <w:r>
        <w:t xml:space="preserve">When projected onto 4D space time highly degenerate </w:t>
      </w:r>
    </w:p>
    <w:p w:rsidR="00E47627" w:rsidRDefault="00E47627" w:rsidP="00A5681B">
      <w:pPr>
        <w:pStyle w:val="Heading6"/>
      </w:pPr>
      <w:r>
        <w:t>Only 4 options</w:t>
      </w:r>
    </w:p>
    <w:p w:rsidR="00E47627" w:rsidRDefault="00E47627" w:rsidP="00A5681B">
      <w:pPr>
        <w:pStyle w:val="Heading6"/>
      </w:pPr>
      <w:r>
        <w:t>One of those already = -1</w:t>
      </w:r>
    </w:p>
    <w:p w:rsidR="00E47627" w:rsidRDefault="00E47627" w:rsidP="00A5681B">
      <w:pPr>
        <w:pStyle w:val="Heading6"/>
      </w:pPr>
      <w:r>
        <w:t>Other three take -1 value as projected from the Count(n)</w:t>
      </w:r>
    </w:p>
    <w:p w:rsidR="00E47627" w:rsidRDefault="00E47627" w:rsidP="00A5681B">
      <w:pPr>
        <w:pStyle w:val="Heading6"/>
      </w:pPr>
      <w:r>
        <w:t>Count(N) is a pure complex number</w:t>
      </w:r>
    </w:p>
    <w:p w:rsidR="00E47627" w:rsidRDefault="00E47627" w:rsidP="00A5681B">
      <w:pPr>
        <w:pStyle w:val="Heading5"/>
      </w:pPr>
    </w:p>
    <w:p w:rsidR="00E47627" w:rsidRDefault="00E47627" w:rsidP="004964DA">
      <w:pPr>
        <w:pStyle w:val="Heading3"/>
      </w:pPr>
      <w:r>
        <w:t>That what is needed to build hypothesis is known</w:t>
      </w:r>
    </w:p>
    <w:p w:rsidR="00E47627" w:rsidRDefault="00E47627" w:rsidP="00732C1B">
      <w:pPr>
        <w:pStyle w:val="Heading4"/>
      </w:pPr>
      <w:r>
        <w:t>Just a question of putting the pieces together</w:t>
      </w:r>
    </w:p>
    <w:p w:rsidR="00E47627" w:rsidRDefault="00E47627" w:rsidP="00732C1B">
      <w:pPr>
        <w:pStyle w:val="Heading4"/>
      </w:pPr>
      <w:r>
        <w:t>Has proved true up to a point</w:t>
      </w:r>
    </w:p>
    <w:p w:rsidR="00E47627" w:rsidRDefault="00E47627" w:rsidP="00732C1B">
      <w:pPr>
        <w:pStyle w:val="Heading4"/>
      </w:pPr>
      <w:r>
        <w:t>Some key pieces thus progress has come from work done in the last decade some in the last couple of years</w:t>
      </w:r>
    </w:p>
    <w:p w:rsidR="00E47627" w:rsidRDefault="00E47627" w:rsidP="00732C1B">
      <w:pPr>
        <w:pStyle w:val="Heading5"/>
      </w:pPr>
      <w:r>
        <w:t>Alpha Quantized particle lifetimes/masses 2007</w:t>
      </w:r>
    </w:p>
    <w:p w:rsidR="00E47627" w:rsidRDefault="00E47627" w:rsidP="00732C1B">
      <w:pPr>
        <w:pStyle w:val="Heading5"/>
      </w:pPr>
      <w:r>
        <w:t>Amplituhedron Positive Grassmannian  2012</w:t>
      </w:r>
    </w:p>
    <w:p w:rsidR="00E47627" w:rsidRDefault="00E47627" w:rsidP="003B094B">
      <w:pPr>
        <w:pStyle w:val="Heading2"/>
      </w:pPr>
      <w:r>
        <w:t xml:space="preserve">Key areas and works used in developing the hypothesis over the years include </w:t>
      </w:r>
    </w:p>
    <w:p w:rsidR="00E47627" w:rsidRDefault="00E47627" w:rsidP="003B094B">
      <w:pPr>
        <w:pStyle w:val="Heading3"/>
        <w:rPr>
          <w:b w:val="0"/>
          <w:bCs w:val="0"/>
        </w:rPr>
      </w:pPr>
      <w:r>
        <w:rPr>
          <w:b w:val="0"/>
          <w:bCs w:val="0"/>
        </w:rPr>
        <w:t>Euler's works: Euler’s  identity e^(i Pi )=-1</w:t>
      </w:r>
    </w:p>
    <w:p w:rsidR="00E47627" w:rsidRDefault="00E47627" w:rsidP="007B7E5D">
      <w:pPr>
        <w:pStyle w:val="Heading4"/>
      </w:pPr>
      <w:r>
        <w:t>Much goes back to the early mathematicians and physics</w:t>
      </w:r>
    </w:p>
    <w:p w:rsidR="00E47627" w:rsidRDefault="00E47627" w:rsidP="007B7E5D">
      <w:pPr>
        <w:pStyle w:val="Heading4"/>
      </w:pPr>
      <w:r>
        <w:t>Actually a give</w:t>
      </w:r>
    </w:p>
    <w:p w:rsidR="00E47627" w:rsidRDefault="00E47627" w:rsidP="003B094B">
      <w:pPr>
        <w:pStyle w:val="Heading3"/>
      </w:pPr>
      <w:r>
        <w:t>The Theory of Spinors by Elie Cartan</w:t>
      </w:r>
    </w:p>
    <w:p w:rsidR="00E47627" w:rsidRDefault="00E47627" w:rsidP="00A43183">
      <w:pPr>
        <w:pStyle w:val="Heading4"/>
      </w:pPr>
      <w:r>
        <w:t>Itteration of the Spinor cycle count gemerates higher complex enities</w:t>
      </w:r>
    </w:p>
    <w:p w:rsidR="00E47627" w:rsidRDefault="00E47627" w:rsidP="003B094B">
      <w:pPr>
        <w:pStyle w:val="Heading3"/>
      </w:pPr>
      <w:r>
        <w:t xml:space="preserve">Quaternions </w:t>
      </w:r>
    </w:p>
    <w:p w:rsidR="00E47627" w:rsidRDefault="00E47627" w:rsidP="001547F5">
      <w:pPr>
        <w:pStyle w:val="Heading4"/>
      </w:pPr>
      <w:r>
        <w:t>Rotations, Quaternions, and Double Groups by Simon L. Altmann</w:t>
      </w:r>
    </w:p>
    <w:p w:rsidR="00E47627" w:rsidRDefault="00E47627" w:rsidP="001547F5">
      <w:pPr>
        <w:pStyle w:val="Heading4"/>
      </w:pPr>
      <w:r>
        <w:t>Get from Spinor iteration</w:t>
      </w:r>
    </w:p>
    <w:p w:rsidR="00E47627" w:rsidRDefault="00E47627" w:rsidP="001547F5">
      <w:pPr>
        <w:pStyle w:val="Heading4"/>
      </w:pPr>
      <w:r>
        <w:t>Rules well know</w:t>
      </w:r>
    </w:p>
    <w:p w:rsidR="00E47627" w:rsidRDefault="00E47627" w:rsidP="001547F5">
      <w:pPr>
        <w:pStyle w:val="Heading4"/>
      </w:pPr>
      <w:r>
        <w:t>Dictate progression from spinor</w:t>
      </w:r>
    </w:p>
    <w:p w:rsidR="00E47627" w:rsidRDefault="00E47627" w:rsidP="001547F5">
      <w:pPr>
        <w:pStyle w:val="Heading4"/>
      </w:pPr>
      <w:r>
        <w:t>Dictate projections to 4D Reals (SpaceTime)</w:t>
      </w:r>
    </w:p>
    <w:p w:rsidR="00E47627" w:rsidRDefault="00E47627" w:rsidP="001547F5">
      <w:pPr>
        <w:pStyle w:val="Heading3"/>
      </w:pPr>
      <w:r>
        <w:t xml:space="preserve">Octonions </w:t>
      </w:r>
    </w:p>
    <w:p w:rsidR="00E47627" w:rsidRDefault="00E47627" w:rsidP="001547F5">
      <w:pPr>
        <w:pStyle w:val="Heading4"/>
      </w:pPr>
      <w:r>
        <w:t>On Quaternions and Octonions: Their geometry Arithmetic and Symmetry by John H. Conway &amp; Derek A. Smith</w:t>
      </w:r>
    </w:p>
    <w:p w:rsidR="00E47627" w:rsidRDefault="00E47627" w:rsidP="003B6D45">
      <w:pPr>
        <w:pStyle w:val="Heading4"/>
      </w:pPr>
      <w:r>
        <w:t>Get from Spinor iteration</w:t>
      </w:r>
    </w:p>
    <w:p w:rsidR="00E47627" w:rsidRDefault="00E47627" w:rsidP="003B6D45">
      <w:pPr>
        <w:pStyle w:val="Heading4"/>
      </w:pPr>
      <w:r>
        <w:t>Rules well know</w:t>
      </w:r>
    </w:p>
    <w:p w:rsidR="00E47627" w:rsidRDefault="00E47627" w:rsidP="003B6D45">
      <w:pPr>
        <w:pStyle w:val="Heading4"/>
      </w:pPr>
      <w:r>
        <w:t>Dictate progression from spinor</w:t>
      </w:r>
    </w:p>
    <w:p w:rsidR="00E47627" w:rsidRDefault="00E47627" w:rsidP="003B6D45">
      <w:pPr>
        <w:pStyle w:val="Heading4"/>
      </w:pPr>
      <w:r>
        <w:t>Dictate projections to Quaternions</w:t>
      </w:r>
    </w:p>
    <w:p w:rsidR="00E47627" w:rsidRDefault="00E47627" w:rsidP="003B6D45">
      <w:pPr>
        <w:pStyle w:val="Heading5"/>
      </w:pPr>
      <w:r>
        <w:t>Dictate projections to 4D Reals (SpaceTime)</w:t>
      </w:r>
    </w:p>
    <w:p w:rsidR="00E47627" w:rsidRDefault="00E47627" w:rsidP="003B6D45">
      <w:pPr>
        <w:pStyle w:val="Heading4"/>
      </w:pPr>
    </w:p>
    <w:p w:rsidR="00E47627" w:rsidRDefault="00E47627" w:rsidP="001547F5">
      <w:pPr>
        <w:pStyle w:val="Heading4"/>
      </w:pPr>
    </w:p>
    <w:p w:rsidR="00E47627" w:rsidRDefault="00E47627" w:rsidP="007A5C3A">
      <w:pPr>
        <w:pStyle w:val="Heading3"/>
      </w:pPr>
      <w:r>
        <w:t>Sedenions</w:t>
      </w:r>
    </w:p>
    <w:p w:rsidR="00E47627" w:rsidRDefault="00E47627" w:rsidP="007A5C3A">
      <w:pPr>
        <w:pStyle w:val="Heading4"/>
      </w:pPr>
      <w:r>
        <w:t>With sedenions find one is in the mathematical outfield</w:t>
      </w:r>
    </w:p>
    <w:p w:rsidR="00E47627" w:rsidRDefault="00E47627" w:rsidP="007A5C3A">
      <w:pPr>
        <w:pStyle w:val="Heading4"/>
      </w:pPr>
      <w:r>
        <w:t>Complex number theory area math few seem to be deep into</w:t>
      </w:r>
    </w:p>
    <w:p w:rsidR="00E47627" w:rsidRDefault="00E47627" w:rsidP="007A5C3A">
      <w:pPr>
        <w:pStyle w:val="Heading4"/>
      </w:pPr>
      <w:r>
        <w:t>Complex number theory and environment is a critical focus</w:t>
      </w:r>
    </w:p>
    <w:p w:rsidR="00E47627" w:rsidRDefault="00E47627" w:rsidP="001C4849">
      <w:pPr>
        <w:pStyle w:val="Heading3"/>
      </w:pPr>
      <w:r>
        <w:t xml:space="preserve">Cayley algebras </w:t>
      </w:r>
    </w:p>
    <w:p w:rsidR="00E47627" w:rsidRDefault="00E47627" w:rsidP="001C4849">
      <w:pPr>
        <w:pStyle w:val="Heading4"/>
      </w:pPr>
      <w:r>
        <w:t xml:space="preserve">Cayley graphs and the geometry of groups </w:t>
      </w:r>
      <w:hyperlink r:id="rId11" w:history="1">
        <w:r w:rsidRPr="00CF1634">
          <w:rPr>
            <w:rStyle w:val="Hyperlink"/>
          </w:rPr>
          <w:t>https://terrytao.wordpress.com/2010/07/10/cayley-graphs-and-the-geometry-of-groups/</w:t>
        </w:r>
      </w:hyperlink>
    </w:p>
    <w:p w:rsidR="00E47627" w:rsidRPr="001C4849" w:rsidRDefault="00E47627" w:rsidP="001C4849">
      <w:pPr>
        <w:pStyle w:val="Heading5"/>
      </w:pPr>
      <w:r>
        <w:t>Tie to the Amplituhedron Positive Grassmannian?</w:t>
      </w:r>
    </w:p>
    <w:p w:rsidR="00E47627" w:rsidRDefault="00E47627" w:rsidP="007A5C3A">
      <w:pPr>
        <w:pStyle w:val="Heading3"/>
      </w:pPr>
      <w:r>
        <w:t>Quantum Mechanics Base</w:t>
      </w:r>
    </w:p>
    <w:p w:rsidR="00E47627" w:rsidRDefault="00E47627" w:rsidP="001547F5">
      <w:pPr>
        <w:pStyle w:val="Heading4"/>
      </w:pPr>
      <w:r>
        <w:t>Core area, multiple text</w:t>
      </w:r>
    </w:p>
    <w:p w:rsidR="00E47627" w:rsidRDefault="00E47627" w:rsidP="001547F5">
      <w:pPr>
        <w:pStyle w:val="Heading4"/>
      </w:pPr>
      <w:r>
        <w:t>Most validated theory ever</w:t>
      </w:r>
    </w:p>
    <w:p w:rsidR="00E47627" w:rsidRDefault="00E47627" w:rsidP="00B366F3">
      <w:pPr>
        <w:pStyle w:val="Heading4"/>
      </w:pPr>
      <w:r>
        <w:t>Visual Quantum Mechanics and Advanced Visual Quantum Mechanics by Bernd Thaller current reference choice</w:t>
      </w:r>
    </w:p>
    <w:p w:rsidR="00E47627" w:rsidRDefault="00E47627" w:rsidP="00B366F3">
      <w:pPr>
        <w:pStyle w:val="Heading5"/>
      </w:pPr>
      <w:r>
        <w:t>As set of Mathematica notebooks associated with the text</w:t>
      </w:r>
    </w:p>
    <w:p w:rsidR="00E47627" w:rsidRDefault="00E47627" w:rsidP="00B366F3">
      <w:pPr>
        <w:pStyle w:val="Heading5"/>
      </w:pPr>
      <w:r>
        <w:t>Has notebook files that demo basics</w:t>
      </w:r>
    </w:p>
    <w:p w:rsidR="00E47627" w:rsidRDefault="00E47627" w:rsidP="00B366F3">
      <w:pPr>
        <w:pStyle w:val="Heading5"/>
      </w:pPr>
      <w:r>
        <w:t>Thaller has developed paradigm for visualizing the complex plane via color</w:t>
      </w:r>
    </w:p>
    <w:p w:rsidR="00E47627" w:rsidRDefault="00E47627" w:rsidP="00B366F3">
      <w:pPr>
        <w:pStyle w:val="Heading5"/>
      </w:pPr>
      <w:r>
        <w:t>Both useful jumping off places for own development</w:t>
      </w:r>
    </w:p>
    <w:p w:rsidR="00E47627" w:rsidRDefault="00E47627" w:rsidP="00B27B0A">
      <w:pPr>
        <w:pStyle w:val="Heading3"/>
      </w:pPr>
      <w:r>
        <w:t>The Power of Alpha: Electron Elementary Particle Generation with Alpha-Quantized Lifetimes and Masses by Malcolm H, MacGregor</w:t>
      </w:r>
    </w:p>
    <w:p w:rsidR="00E47627" w:rsidRDefault="00E47627" w:rsidP="00B27B0A">
      <w:pPr>
        <w:pStyle w:val="Heading4"/>
      </w:pPr>
      <w:r>
        <w:t>Establishes the relationship between particle lifetime/mass and the Alpha constant</w:t>
      </w:r>
    </w:p>
    <w:p w:rsidR="00E47627" w:rsidRDefault="00E47627" w:rsidP="00B27B0A">
      <w:pPr>
        <w:pStyle w:val="Heading4"/>
      </w:pPr>
      <w:r>
        <w:t xml:space="preserve">Chapter 5 up is of particular importance in one’s assumptions </w:t>
      </w:r>
    </w:p>
    <w:p w:rsidR="00E47627" w:rsidRDefault="00E47627" w:rsidP="007A5C3A">
      <w:pPr>
        <w:pStyle w:val="Heading3"/>
      </w:pPr>
      <w:r>
        <w:t>At some level in the paradigm of Stephen Wolfram’s A New Kind Of Science</w:t>
      </w:r>
    </w:p>
    <w:p w:rsidR="00E47627" w:rsidRDefault="00E47627" w:rsidP="00291E32">
      <w:pPr>
        <w:pStyle w:val="Heading4"/>
      </w:pPr>
      <w:r>
        <w:t>Note Wolfram is also the ‘inventor’ of Mathematica</w:t>
      </w:r>
    </w:p>
    <w:p w:rsidR="00E47627" w:rsidRDefault="00E47627" w:rsidP="00266A9D">
      <w:pPr>
        <w:pStyle w:val="Heading3"/>
      </w:pPr>
      <w:r>
        <w:t>Amplituhedron Positive Grassmannian papers</w:t>
      </w:r>
    </w:p>
    <w:p w:rsidR="00E47627" w:rsidRDefault="00E47627" w:rsidP="00266A9D">
      <w:pPr>
        <w:pStyle w:val="Heading4"/>
      </w:pPr>
      <w:r>
        <w:t>Predicts scattering angles based on n-dimensional volumes</w:t>
      </w:r>
    </w:p>
    <w:p w:rsidR="00E47627" w:rsidRDefault="00E47627" w:rsidP="00266A9D">
      <w:pPr>
        <w:pStyle w:val="Heading4"/>
      </w:pPr>
      <w:r>
        <w:t>Need deeper dive on leading singularities</w:t>
      </w:r>
    </w:p>
    <w:p w:rsidR="00E47627" w:rsidRDefault="00E47627" w:rsidP="00266A9D">
      <w:pPr>
        <w:pStyle w:val="Heading4"/>
      </w:pPr>
      <w:r>
        <w:t>Lagging singularities may be relevant</w:t>
      </w:r>
    </w:p>
    <w:p w:rsidR="00E47627" w:rsidRDefault="00E47627" w:rsidP="00266A9D">
      <w:pPr>
        <w:pStyle w:val="Heading4"/>
      </w:pPr>
      <w:r>
        <w:t>Think need  boarder concept of Grassmannian symmetry (Negative Grassmannian?)</w:t>
      </w:r>
    </w:p>
    <w:p w:rsidR="00E47627" w:rsidRDefault="00E47627" w:rsidP="00266A9D">
      <w:pPr>
        <w:pStyle w:val="Heading4"/>
      </w:pPr>
      <w:r>
        <w:t>Currently over one’s head in dealing with the Grassmannian math &amp; on-shell diagrams</w:t>
      </w:r>
    </w:p>
    <w:p w:rsidR="00E47627" w:rsidRDefault="00E47627" w:rsidP="003900CF">
      <w:pPr>
        <w:pStyle w:val="Heading5"/>
      </w:pPr>
      <w:r>
        <w:t>Fixable as/when required</w:t>
      </w:r>
    </w:p>
    <w:p w:rsidR="00E47627" w:rsidRDefault="00E47627" w:rsidP="004964DA">
      <w:pPr>
        <w:pStyle w:val="Heading3"/>
      </w:pPr>
      <w:r>
        <w:t>Obviously this is a condensed reference set</w:t>
      </w:r>
    </w:p>
    <w:p w:rsidR="00E47627" w:rsidRDefault="00E47627" w:rsidP="005D487D">
      <w:pPr>
        <w:pStyle w:val="Heading1"/>
      </w:pPr>
      <w:r>
        <w:t>Elevating hypothecs to a theory via mathematical modeling</w:t>
      </w:r>
    </w:p>
    <w:p w:rsidR="00E47627" w:rsidRDefault="00E47627" w:rsidP="00B77AFA">
      <w:pPr>
        <w:pStyle w:val="Heading2"/>
      </w:pPr>
      <w:r>
        <w:t>As working at 1</w:t>
      </w:r>
      <w:r w:rsidRPr="00B77AFA">
        <w:rPr>
          <w:vertAlign w:val="superscript"/>
        </w:rPr>
        <w:t>st</w:t>
      </w:r>
      <w:r>
        <w:t xml:space="preserve"> Principe basis with quantum model: assumptions </w:t>
      </w:r>
    </w:p>
    <w:p w:rsidR="00E47627" w:rsidRDefault="00E47627" w:rsidP="00B77AFA">
      <w:pPr>
        <w:pStyle w:val="Heading3"/>
      </w:pPr>
      <w:r>
        <w:t>Math integer</w:t>
      </w:r>
    </w:p>
    <w:p w:rsidR="00E47627" w:rsidRDefault="00E47627" w:rsidP="00B77AFA">
      <w:pPr>
        <w:pStyle w:val="Heading3"/>
      </w:pPr>
      <w:r>
        <w:t>As counting from ‘1’ math should be simple vs. working backwards from multiple differential equations in n-dimensions with no definable model to map against</w:t>
      </w:r>
    </w:p>
    <w:p w:rsidR="00E47627" w:rsidRDefault="00E47627" w:rsidP="00B77AFA">
      <w:pPr>
        <w:pStyle w:val="Heading3"/>
      </w:pPr>
      <w:r>
        <w:t xml:space="preserve">While simple expect it to be highly recursive and highly non-linier in growth </w:t>
      </w:r>
    </w:p>
    <w:p w:rsidR="00E47627" w:rsidRDefault="00E47627" w:rsidP="00B77AFA">
      <w:pPr>
        <w:pStyle w:val="Heading3"/>
      </w:pPr>
      <w:r>
        <w:t>Symmetry is one’s savor</w:t>
      </w:r>
    </w:p>
    <w:p w:rsidR="00E47627" w:rsidRDefault="00E47627" w:rsidP="00FB550F">
      <w:pPr>
        <w:pStyle w:val="Heading2"/>
      </w:pPr>
      <w:r>
        <w:t>Current goal</w:t>
      </w:r>
    </w:p>
    <w:p w:rsidR="00E47627" w:rsidRDefault="00E47627" w:rsidP="00FB550F">
      <w:pPr>
        <w:pStyle w:val="Heading3"/>
      </w:pPr>
      <w:r>
        <w:t xml:space="preserve">Define the core ‘Spinor’ (calling Planckette) </w:t>
      </w:r>
    </w:p>
    <w:p w:rsidR="00E47627" w:rsidRDefault="00E47627" w:rsidP="0035457B">
      <w:pPr>
        <w:pStyle w:val="Heading4"/>
      </w:pPr>
      <w:r>
        <w:t>Starting with basics</w:t>
      </w:r>
    </w:p>
    <w:p w:rsidR="00E47627" w:rsidRDefault="00E47627" w:rsidP="0035457B">
      <w:pPr>
        <w:pStyle w:val="Heading4"/>
      </w:pPr>
      <w:r>
        <w:t>Ch3 The Theory of Spinors (Cartan)</w:t>
      </w:r>
    </w:p>
    <w:p w:rsidR="00E47627" w:rsidRDefault="00E47627" w:rsidP="0035457B">
      <w:pPr>
        <w:pStyle w:val="Heading4"/>
      </w:pPr>
    </w:p>
    <w:p w:rsidR="00E47627" w:rsidRDefault="00E47627" w:rsidP="00FB550F">
      <w:pPr>
        <w:pStyle w:val="Heading3"/>
      </w:pPr>
      <w:r>
        <w:t>This against constraints imposed by assumptions</w:t>
      </w:r>
    </w:p>
    <w:p w:rsidR="00E47627" w:rsidRDefault="00E47627" w:rsidP="00FB550F">
      <w:pPr>
        <w:pStyle w:val="Heading3"/>
      </w:pPr>
    </w:p>
    <w:p w:rsidR="00E47627" w:rsidRDefault="00E47627" w:rsidP="00FB550F">
      <w:pPr>
        <w:pStyle w:val="Heading3"/>
      </w:pPr>
      <w:r>
        <w:t xml:space="preserve"> Let it iterate and see if maps to any observed ‘Reality’</w:t>
      </w:r>
    </w:p>
    <w:p w:rsidR="00E47627" w:rsidRDefault="00E47627" w:rsidP="00FB550F">
      <w:pPr>
        <w:pStyle w:val="Heading3"/>
      </w:pPr>
    </w:p>
    <w:p w:rsidR="00E47627" w:rsidRDefault="00E47627" w:rsidP="003900CF">
      <w:pPr>
        <w:pStyle w:val="Heading3"/>
      </w:pPr>
      <w:r>
        <w:t>Deceptively simple binary results: it maps or it does not</w:t>
      </w:r>
    </w:p>
    <w:p w:rsidR="00E47627" w:rsidRDefault="00E47627" w:rsidP="00681229">
      <w:pPr>
        <w:pStyle w:val="Heading2"/>
      </w:pPr>
      <w:r>
        <w:t>Math paradigms required</w:t>
      </w:r>
    </w:p>
    <w:p w:rsidR="00E47627" w:rsidRDefault="00E47627" w:rsidP="007507AF">
      <w:pPr>
        <w:pStyle w:val="Heading3"/>
      </w:pPr>
      <w:r>
        <w:t>For a fresh grad student simple math</w:t>
      </w:r>
    </w:p>
    <w:p w:rsidR="00E47627" w:rsidRDefault="00E47627" w:rsidP="007507AF">
      <w:pPr>
        <w:pStyle w:val="Heading4"/>
      </w:pPr>
      <w:r>
        <w:t xml:space="preserve">Not fresh grad student </w:t>
      </w:r>
    </w:p>
    <w:p w:rsidR="00E47627" w:rsidRDefault="00E47627" w:rsidP="007507AF">
      <w:pPr>
        <w:pStyle w:val="Heading4"/>
      </w:pPr>
      <w:r>
        <w:t>Trying to maintain a vector while treading water</w:t>
      </w:r>
    </w:p>
    <w:p w:rsidR="00E47627" w:rsidRDefault="00E47627" w:rsidP="007507AF">
      <w:pPr>
        <w:pStyle w:val="Heading4"/>
      </w:pPr>
      <w:r>
        <w:t xml:space="preserve">Mathematica helps but don’t claim to be a mathematician </w:t>
      </w:r>
    </w:p>
    <w:p w:rsidR="00E47627" w:rsidRDefault="00E47627" w:rsidP="00EE2304">
      <w:pPr>
        <w:pStyle w:val="Heading3"/>
      </w:pPr>
      <w:r>
        <w:t>Cayley Algebras</w:t>
      </w:r>
    </w:p>
    <w:p w:rsidR="00E47627" w:rsidRDefault="00E47627" w:rsidP="00EE2304">
      <w:pPr>
        <w:pStyle w:val="Heading3"/>
      </w:pPr>
      <w:r>
        <w:t>Tensor Analysis</w:t>
      </w:r>
    </w:p>
    <w:p w:rsidR="00E47627" w:rsidRDefault="00E47627" w:rsidP="00EE2304">
      <w:pPr>
        <w:pStyle w:val="Heading3"/>
      </w:pPr>
      <w:r>
        <w:t>Matrix Algebras</w:t>
      </w:r>
    </w:p>
    <w:p w:rsidR="00E47627" w:rsidRDefault="00E47627" w:rsidP="00EE2304">
      <w:pPr>
        <w:pStyle w:val="Heading3"/>
      </w:pPr>
      <w:r>
        <w:t>Complex number theory through Sedenions and beyond</w:t>
      </w:r>
    </w:p>
    <w:p w:rsidR="00E47627" w:rsidRDefault="00E47627" w:rsidP="00EE2304">
      <w:pPr>
        <w:pStyle w:val="Heading3"/>
      </w:pPr>
      <w:r>
        <w:t>Multiple math ‘branches’ need to be reconciled to common approach</w:t>
      </w:r>
    </w:p>
    <w:p w:rsidR="00E47627" w:rsidRDefault="00E47627" w:rsidP="007507AF">
      <w:pPr>
        <w:pStyle w:val="Heading3"/>
      </w:pPr>
      <w:r>
        <w:t>One math paradigm that spans from Spinors to Grassmannian</w:t>
      </w:r>
    </w:p>
    <w:p w:rsidR="00E47627" w:rsidRDefault="00E47627" w:rsidP="007507AF">
      <w:pPr>
        <w:pStyle w:val="Heading2"/>
      </w:pPr>
      <w:r>
        <w:t>At front end of the Planckette Spinor work.</w:t>
      </w:r>
    </w:p>
    <w:p w:rsidR="00E47627" w:rsidRDefault="00E47627" w:rsidP="000B5DF3">
      <w:pPr>
        <w:pStyle w:val="Heading3"/>
      </w:pPr>
      <w:r>
        <w:t>The active project</w:t>
      </w:r>
    </w:p>
    <w:p w:rsidR="00E47627" w:rsidRDefault="00E47627" w:rsidP="000B5DF3">
      <w:pPr>
        <w:pStyle w:val="Heading1"/>
      </w:pPr>
      <w:r>
        <w:t>Don’t have house odds of being correct</w:t>
      </w:r>
    </w:p>
    <w:p w:rsidR="00E47627" w:rsidRDefault="00E47627" w:rsidP="000B5DF3">
      <w:pPr>
        <w:pStyle w:val="Heading2"/>
      </w:pPr>
      <w:r>
        <w:t>Don’t care: beats a Religion, at least trying</w:t>
      </w:r>
    </w:p>
    <w:p w:rsidR="00E47627" w:rsidRDefault="00E47627" w:rsidP="000B5DF3">
      <w:pPr>
        <w:pStyle w:val="Heading2"/>
      </w:pPr>
      <w:r>
        <w:t>No point in asking trivial questions</w:t>
      </w:r>
    </w:p>
    <w:p w:rsidR="00E47627" w:rsidRDefault="00E47627" w:rsidP="000B5DF3">
      <w:pPr>
        <w:pStyle w:val="Heading2"/>
      </w:pPr>
      <w:r>
        <w:t>Target audience is oneself</w:t>
      </w:r>
    </w:p>
    <w:p w:rsidR="00E47627" w:rsidRDefault="00E47627" w:rsidP="000B5DF3">
      <w:pPr>
        <w:pStyle w:val="Heading2"/>
      </w:pPr>
      <w:r>
        <w:t>Been playing with since (very) early childhood</w:t>
      </w:r>
    </w:p>
    <w:p w:rsidR="00E47627" w:rsidRDefault="00E47627" w:rsidP="000B5DF3">
      <w:pPr>
        <w:pStyle w:val="Heading2"/>
      </w:pPr>
      <w:r>
        <w:t>Goal is a better question in a new paradigm</w:t>
      </w:r>
    </w:p>
    <w:p w:rsidR="00E47627" w:rsidRDefault="00E47627" w:rsidP="000B5DF3">
      <w:pPr>
        <w:pStyle w:val="Heading2"/>
      </w:pPr>
      <w:r>
        <w:t>If right don’t care who else has name on the Nobel along with mine</w:t>
      </w:r>
    </w:p>
    <w:p w:rsidR="00E47627" w:rsidRDefault="00E47627" w:rsidP="0002704A">
      <w:pPr>
        <w:pStyle w:val="Heading2"/>
      </w:pPr>
      <w:r>
        <w:t xml:space="preserve">Help welcome </w:t>
      </w:r>
    </w:p>
    <w:sectPr w:rsidR="00E47627" w:rsidSect="00711A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outline"/>
  <w:zoom w:percent="200"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F0B0A"/>
    <w:rsid w:val="000037BD"/>
    <w:rsid w:val="00004079"/>
    <w:rsid w:val="0002704A"/>
    <w:rsid w:val="00034F73"/>
    <w:rsid w:val="00075D16"/>
    <w:rsid w:val="000835ED"/>
    <w:rsid w:val="000930C6"/>
    <w:rsid w:val="000B5DF3"/>
    <w:rsid w:val="000C3FF6"/>
    <w:rsid w:val="000E3F7A"/>
    <w:rsid w:val="000E40E8"/>
    <w:rsid w:val="000F405D"/>
    <w:rsid w:val="00105788"/>
    <w:rsid w:val="00114107"/>
    <w:rsid w:val="00142AF9"/>
    <w:rsid w:val="001547F5"/>
    <w:rsid w:val="001B6118"/>
    <w:rsid w:val="001C4849"/>
    <w:rsid w:val="00201811"/>
    <w:rsid w:val="00204D81"/>
    <w:rsid w:val="0021090D"/>
    <w:rsid w:val="0022263B"/>
    <w:rsid w:val="002547B9"/>
    <w:rsid w:val="00266A9D"/>
    <w:rsid w:val="0028660D"/>
    <w:rsid w:val="00286D7B"/>
    <w:rsid w:val="00286F37"/>
    <w:rsid w:val="00291E32"/>
    <w:rsid w:val="002A77C2"/>
    <w:rsid w:val="002C46EE"/>
    <w:rsid w:val="002D7654"/>
    <w:rsid w:val="003204C5"/>
    <w:rsid w:val="0035457B"/>
    <w:rsid w:val="0037458C"/>
    <w:rsid w:val="00385B72"/>
    <w:rsid w:val="003900CF"/>
    <w:rsid w:val="003A517E"/>
    <w:rsid w:val="003B094B"/>
    <w:rsid w:val="003B10BE"/>
    <w:rsid w:val="003B6D45"/>
    <w:rsid w:val="003B7EE1"/>
    <w:rsid w:val="003F0B0A"/>
    <w:rsid w:val="003F18DA"/>
    <w:rsid w:val="004049A1"/>
    <w:rsid w:val="0041163D"/>
    <w:rsid w:val="0042490B"/>
    <w:rsid w:val="004622C0"/>
    <w:rsid w:val="00466915"/>
    <w:rsid w:val="004964DA"/>
    <w:rsid w:val="004B34F6"/>
    <w:rsid w:val="005341A8"/>
    <w:rsid w:val="00540361"/>
    <w:rsid w:val="00561BE7"/>
    <w:rsid w:val="005924BC"/>
    <w:rsid w:val="005D13CF"/>
    <w:rsid w:val="005D487D"/>
    <w:rsid w:val="0060234D"/>
    <w:rsid w:val="0066448E"/>
    <w:rsid w:val="0067747F"/>
    <w:rsid w:val="00681229"/>
    <w:rsid w:val="0068701A"/>
    <w:rsid w:val="006D4DBD"/>
    <w:rsid w:val="00703ED4"/>
    <w:rsid w:val="00711A63"/>
    <w:rsid w:val="00713354"/>
    <w:rsid w:val="00713EC1"/>
    <w:rsid w:val="00732C1B"/>
    <w:rsid w:val="007507AF"/>
    <w:rsid w:val="007652D3"/>
    <w:rsid w:val="007A5C3A"/>
    <w:rsid w:val="007A6238"/>
    <w:rsid w:val="007B7E5D"/>
    <w:rsid w:val="0083270E"/>
    <w:rsid w:val="008341F3"/>
    <w:rsid w:val="00846DE8"/>
    <w:rsid w:val="00867670"/>
    <w:rsid w:val="008869A9"/>
    <w:rsid w:val="008A7214"/>
    <w:rsid w:val="008B1B42"/>
    <w:rsid w:val="008B4F2C"/>
    <w:rsid w:val="008B51A3"/>
    <w:rsid w:val="008C233C"/>
    <w:rsid w:val="008C38CD"/>
    <w:rsid w:val="008F11DE"/>
    <w:rsid w:val="008F422C"/>
    <w:rsid w:val="00901A1C"/>
    <w:rsid w:val="009C5568"/>
    <w:rsid w:val="009C6B07"/>
    <w:rsid w:val="009E0C10"/>
    <w:rsid w:val="009F3DDF"/>
    <w:rsid w:val="00A01782"/>
    <w:rsid w:val="00A366E5"/>
    <w:rsid w:val="00A43183"/>
    <w:rsid w:val="00A5681B"/>
    <w:rsid w:val="00A714C8"/>
    <w:rsid w:val="00AA604F"/>
    <w:rsid w:val="00AD53DD"/>
    <w:rsid w:val="00AE5AEB"/>
    <w:rsid w:val="00AF0085"/>
    <w:rsid w:val="00AF0FA5"/>
    <w:rsid w:val="00B27B0A"/>
    <w:rsid w:val="00B366F3"/>
    <w:rsid w:val="00B63843"/>
    <w:rsid w:val="00B64ABD"/>
    <w:rsid w:val="00B7415B"/>
    <w:rsid w:val="00B77AFA"/>
    <w:rsid w:val="00BD4C7B"/>
    <w:rsid w:val="00C1177E"/>
    <w:rsid w:val="00C64987"/>
    <w:rsid w:val="00C8225C"/>
    <w:rsid w:val="00CC0CE0"/>
    <w:rsid w:val="00CD0758"/>
    <w:rsid w:val="00CF1634"/>
    <w:rsid w:val="00D43907"/>
    <w:rsid w:val="00DB5897"/>
    <w:rsid w:val="00DD2C7B"/>
    <w:rsid w:val="00DE54EF"/>
    <w:rsid w:val="00DF23A1"/>
    <w:rsid w:val="00E47627"/>
    <w:rsid w:val="00E54A9A"/>
    <w:rsid w:val="00E65F94"/>
    <w:rsid w:val="00E76073"/>
    <w:rsid w:val="00EB6B83"/>
    <w:rsid w:val="00EE2298"/>
    <w:rsid w:val="00EE2304"/>
    <w:rsid w:val="00F3646E"/>
    <w:rsid w:val="00F44F8D"/>
    <w:rsid w:val="00F44FA5"/>
    <w:rsid w:val="00F548E9"/>
    <w:rsid w:val="00F93307"/>
    <w:rsid w:val="00FB550F"/>
    <w:rsid w:val="00FB7445"/>
    <w:rsid w:val="00FF1B45"/>
    <w:rsid w:val="00FF78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attachedSchema w:val="urn:schemas-microsoft-com:office:smarttags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0" w:defQFormat="0" w:count="267">
    <w:lsdException w:name="Normal" w:semiHidden="0" w:uiPriority="0" w:qFormat="1"/>
    <w:lsdException w:name="heading 1" w:semiHidden="0" w:uiPriority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semiHidden="0" w:uiPriority="0" w:qFormat="1"/>
    <w:lsdException w:name="heading 6" w:semiHidden="0" w:uiPriority="0" w:qFormat="1"/>
    <w:lsdException w:name="heading 7" w:semiHidden="0" w:uiPriority="0" w:qFormat="1"/>
    <w:lsdException w:name="heading 8" w:semiHidden="0" w:uiPriority="0" w:qFormat="1"/>
    <w:lsdException w:name="heading 9" w:semiHidden="0" w:uiPriority="0" w:qFormat="1"/>
    <w:lsdException w:name="index 1" w:locked="1" w:unhideWhenUsed="1"/>
    <w:lsdException w:name="index 2" w:locked="1" w:unhideWhenUsed="1"/>
    <w:lsdException w:name="index 3" w:locked="1" w:unhideWhenUsed="1"/>
    <w:lsdException w:name="index 4" w:locked="1" w:unhideWhenUsed="1"/>
    <w:lsdException w:name="index 5" w:locked="1" w:unhideWhenUsed="1"/>
    <w:lsdException w:name="index 6" w:locked="1" w:unhideWhenUsed="1"/>
    <w:lsdException w:name="index 7" w:locked="1" w:unhideWhenUsed="1"/>
    <w:lsdException w:name="index 8" w:locked="1" w:unhideWhenUsed="1"/>
    <w:lsdException w:name="index 9" w:locked="1" w:unhideWhenUsed="1"/>
    <w:lsdException w:name="toc 1" w:semiHidden="0" w:uiPriority="0"/>
    <w:lsdException w:name="toc 2" w:semiHidden="0" w:uiPriority="0"/>
    <w:lsdException w:name="toc 3" w:semiHidden="0" w:uiPriority="0"/>
    <w:lsdException w:name="toc 4" w:semiHidden="0" w:uiPriority="0"/>
    <w:lsdException w:name="toc 5" w:semiHidden="0" w:uiPriority="0"/>
    <w:lsdException w:name="toc 6" w:semiHidden="0" w:uiPriority="0"/>
    <w:lsdException w:name="toc 7" w:semiHidden="0" w:uiPriority="0"/>
    <w:lsdException w:name="toc 8" w:semiHidden="0" w:uiPriority="0"/>
    <w:lsdException w:name="toc 9" w:semiHidden="0" w:uiPriority="0"/>
    <w:lsdException w:name="Normal Indent" w:locked="1" w:unhideWhenUsed="1"/>
    <w:lsdException w:name="footnote text" w:locked="1" w:unhideWhenUsed="1"/>
    <w:lsdException w:name="annotation text" w:locked="1" w:unhideWhenUsed="1"/>
    <w:lsdException w:name="header" w:locked="1" w:unhideWhenUsed="1"/>
    <w:lsdException w:name="footer" w:locked="1" w:unhideWhenUsed="1"/>
    <w:lsdException w:name="index heading" w:locked="1" w:unhideWhenUsed="1"/>
    <w:lsdException w:name="caption" w:uiPriority="0" w:unhideWhenUsed="1" w:qFormat="1"/>
    <w:lsdException w:name="table of figures" w:locked="1" w:unhideWhenUsed="1"/>
    <w:lsdException w:name="envelope address" w:locked="1" w:unhideWhenUsed="1"/>
    <w:lsdException w:name="envelope return" w:locked="1" w:unhideWhenUsed="1"/>
    <w:lsdException w:name="footnote reference" w:locked="1" w:unhideWhenUsed="1"/>
    <w:lsdException w:name="annotation reference" w:locked="1" w:unhideWhenUsed="1"/>
    <w:lsdException w:name="line number" w:locked="1" w:unhideWhenUsed="1"/>
    <w:lsdException w:name="page number" w:locked="1" w:unhideWhenUsed="1"/>
    <w:lsdException w:name="endnote reference" w:locked="1" w:unhideWhenUsed="1"/>
    <w:lsdException w:name="endnote text" w:locked="1" w:unhideWhenUsed="1"/>
    <w:lsdException w:name="table of authorities" w:locked="1" w:unhideWhenUsed="1"/>
    <w:lsdException w:name="macro" w:locked="1" w:unhideWhenUsed="1"/>
    <w:lsdException w:name="toa heading" w:locked="1" w:unhideWhenUsed="1"/>
    <w:lsdException w:name="List" w:locked="1" w:unhideWhenUsed="1"/>
    <w:lsdException w:name="List Bullet" w:locked="1" w:unhideWhenUsed="1"/>
    <w:lsdException w:name="List Number" w:locked="1" w:unhideWhenUsed="1"/>
    <w:lsdException w:name="List 2" w:locked="1" w:unhideWhenUsed="1"/>
    <w:lsdException w:name="List 3" w:locked="1" w:unhideWhenUsed="1"/>
    <w:lsdException w:name="List 4" w:locked="1" w:unhideWhenUsed="1"/>
    <w:lsdException w:name="List 5" w:locked="1" w:unhideWhenUsed="1"/>
    <w:lsdException w:name="List Bullet 2" w:locked="1" w:unhideWhenUsed="1"/>
    <w:lsdException w:name="List Bullet 3" w:locked="1" w:unhideWhenUsed="1"/>
    <w:lsdException w:name="List Bullet 4" w:locked="1" w:unhideWhenUsed="1"/>
    <w:lsdException w:name="List Bullet 5" w:locked="1" w:unhideWhenUsed="1"/>
    <w:lsdException w:name="List Number 2" w:locked="1" w:unhideWhenUsed="1"/>
    <w:lsdException w:name="List Number 3" w:locked="1" w:unhideWhenUsed="1"/>
    <w:lsdException w:name="List Number 4" w:locked="1" w:unhideWhenUsed="1"/>
    <w:lsdException w:name="List Number 5" w:locked="1" w:unhideWhenUsed="1"/>
    <w:lsdException w:name="Title" w:semiHidden="0" w:uiPriority="0" w:qFormat="1"/>
    <w:lsdException w:name="Closing" w:locked="1" w:unhideWhenUsed="1"/>
    <w:lsdException w:name="Signature" w:locked="1" w:unhideWhenUsed="1"/>
    <w:lsdException w:name="Default Paragraph Font" w:semiHidden="0" w:uiPriority="0"/>
    <w:lsdException w:name="Body Text" w:locked="1" w:unhideWhenUsed="1"/>
    <w:lsdException w:name="Body Text Indent" w:locked="1" w:unhideWhenUsed="1"/>
    <w:lsdException w:name="List Continue" w:locked="1" w:unhideWhenUsed="1"/>
    <w:lsdException w:name="List Continue 2" w:locked="1" w:unhideWhenUsed="1"/>
    <w:lsdException w:name="List Continue 3" w:locked="1" w:unhideWhenUsed="1"/>
    <w:lsdException w:name="List Continue 4" w:locked="1" w:unhideWhenUsed="1"/>
    <w:lsdException w:name="List Continue 5" w:locked="1" w:unhideWhenUsed="1"/>
    <w:lsdException w:name="Message Header" w:locked="1" w:unhideWhenUsed="1"/>
    <w:lsdException w:name="Subtitle" w:semiHidden="0" w:uiPriority="0" w:qFormat="1"/>
    <w:lsdException w:name="Salutation" w:locked="1" w:unhideWhenUsed="1"/>
    <w:lsdException w:name="Date" w:locked="1" w:unhideWhenUsed="1"/>
    <w:lsdException w:name="Body Text First Indent" w:locked="1" w:unhideWhenUsed="1"/>
    <w:lsdException w:name="Body Text First Indent 2" w:locked="1" w:unhideWhenUsed="1"/>
    <w:lsdException w:name="Note Heading" w:locked="1" w:unhideWhenUsed="1"/>
    <w:lsdException w:name="Body Text 2" w:locked="1" w:unhideWhenUsed="1"/>
    <w:lsdException w:name="Body Text 3" w:locked="1" w:unhideWhenUsed="1"/>
    <w:lsdException w:name="Body Text Indent 2" w:locked="1" w:unhideWhenUsed="1"/>
    <w:lsdException w:name="Body Text Indent 3" w:locked="1" w:unhideWhenUsed="1"/>
    <w:lsdException w:name="Block Text" w:locked="1" w:unhideWhenUsed="1"/>
    <w:lsdException w:name="Hyperlink" w:locked="1" w:unhideWhenUsed="1"/>
    <w:lsdException w:name="FollowedHyperlink" w:locked="1" w:unhideWhenUsed="1"/>
    <w:lsdException w:name="Strong" w:semiHidden="0" w:uiPriority="0" w:qFormat="1"/>
    <w:lsdException w:name="Emphasis" w:semiHidden="0" w:uiPriority="0" w:qFormat="1"/>
    <w:lsdException w:name="Document Map" w:locked="1" w:unhideWhenUsed="1"/>
    <w:lsdException w:name="Plain Text" w:locked="1" w:unhideWhenUsed="1"/>
    <w:lsdException w:name="E-mail Signature" w:locked="1" w:unhideWhenUsed="1"/>
    <w:lsdException w:name="HTML Top of Form" w:locked="1" w:unhideWhenUsed="1"/>
    <w:lsdException w:name="HTML Bottom of Form" w:locked="1" w:unhideWhenUsed="1"/>
    <w:lsdException w:name="Normal (Web)" w:locked="1" w:unhideWhenUsed="1"/>
    <w:lsdException w:name="HTML Acronym" w:locked="1" w:unhideWhenUsed="1"/>
    <w:lsdException w:name="HTML Address" w:locked="1" w:unhideWhenUsed="1"/>
    <w:lsdException w:name="HTML Cite" w:locked="1" w:unhideWhenUsed="1"/>
    <w:lsdException w:name="HTML Code" w:locked="1" w:unhideWhenUsed="1"/>
    <w:lsdException w:name="HTML Definition" w:locked="1" w:unhideWhenUsed="1"/>
    <w:lsdException w:name="HTML Keyboard" w:locked="1" w:unhideWhenUsed="1"/>
    <w:lsdException w:name="HTML Preformatted" w:locked="1" w:unhideWhenUsed="1"/>
    <w:lsdException w:name="HTML Sample" w:locked="1" w:unhideWhenUsed="1"/>
    <w:lsdException w:name="HTML Typewriter" w:locked="1" w:unhideWhenUsed="1"/>
    <w:lsdException w:name="HTML Variable" w:locked="1" w:unhideWhenUsed="1"/>
    <w:lsdException w:name="Normal Table" w:locked="1" w:unhideWhenUsed="1"/>
    <w:lsdException w:name="annotation subject" w:locked="1" w:unhideWhenUsed="1"/>
    <w:lsdException w:name="No List" w:locked="1" w:unhideWhenUsed="1"/>
    <w:lsdException w:name="Outline List 1" w:locked="1" w:unhideWhenUsed="1"/>
    <w:lsdException w:name="Outline List 2" w:locked="1" w:unhideWhenUsed="1"/>
    <w:lsdException w:name="Outline List 3" w:locked="1" w:unhideWhenUsed="1"/>
    <w:lsdException w:name="Table Simple 1" w:locked="1" w:unhideWhenUsed="1"/>
    <w:lsdException w:name="Table Simple 2" w:locked="1" w:unhideWhenUsed="1"/>
    <w:lsdException w:name="Table Simple 3" w:locked="1" w:unhideWhenUsed="1"/>
    <w:lsdException w:name="Table Classic 1" w:locked="1" w:unhideWhenUsed="1"/>
    <w:lsdException w:name="Table Classic 2" w:locked="1" w:unhideWhenUsed="1"/>
    <w:lsdException w:name="Table Classic 3" w:locked="1" w:unhideWhenUsed="1"/>
    <w:lsdException w:name="Table Classic 4" w:locked="1" w:unhideWhenUsed="1"/>
    <w:lsdException w:name="Table Colorful 1" w:locked="1" w:unhideWhenUsed="1"/>
    <w:lsdException w:name="Table Colorful 2" w:locked="1" w:unhideWhenUsed="1"/>
    <w:lsdException w:name="Table Colorful 3" w:locked="1" w:unhideWhenUsed="1"/>
    <w:lsdException w:name="Table Columns 1" w:locked="1" w:unhideWhenUsed="1"/>
    <w:lsdException w:name="Table Columns 2" w:locked="1" w:unhideWhenUsed="1"/>
    <w:lsdException w:name="Table Columns 3" w:locked="1" w:unhideWhenUsed="1"/>
    <w:lsdException w:name="Table Columns 4" w:locked="1" w:unhideWhenUsed="1"/>
    <w:lsdException w:name="Table Columns 5" w:locked="1" w:unhideWhenUsed="1"/>
    <w:lsdException w:name="Table Grid 1" w:locked="1" w:unhideWhenUsed="1"/>
    <w:lsdException w:name="Table Grid 2" w:locked="1" w:unhideWhenUsed="1"/>
    <w:lsdException w:name="Table Grid 3" w:locked="1" w:unhideWhenUsed="1"/>
    <w:lsdException w:name="Table Grid 4" w:locked="1" w:unhideWhenUsed="1"/>
    <w:lsdException w:name="Table Grid 5" w:locked="1" w:unhideWhenUsed="1"/>
    <w:lsdException w:name="Table Grid 6" w:locked="1" w:unhideWhenUsed="1"/>
    <w:lsdException w:name="Table Grid 7" w:locked="1" w:unhideWhenUsed="1"/>
    <w:lsdException w:name="Table Grid 8" w:locked="1" w:unhideWhenUsed="1"/>
    <w:lsdException w:name="Table List 1" w:locked="1" w:unhideWhenUsed="1"/>
    <w:lsdException w:name="Table List 2" w:locked="1" w:unhideWhenUsed="1"/>
    <w:lsdException w:name="Table List 3" w:locked="1" w:unhideWhenUsed="1"/>
    <w:lsdException w:name="Table List 4" w:locked="1" w:unhideWhenUsed="1"/>
    <w:lsdException w:name="Table List 5" w:locked="1" w:unhideWhenUsed="1"/>
    <w:lsdException w:name="Table List 6" w:locked="1" w:unhideWhenUsed="1"/>
    <w:lsdException w:name="Table List 7" w:locked="1" w:unhideWhenUsed="1"/>
    <w:lsdException w:name="Table List 8" w:locked="1" w:unhideWhenUsed="1"/>
    <w:lsdException w:name="Table 3D effects 1" w:locked="1" w:unhideWhenUsed="1"/>
    <w:lsdException w:name="Table 3D effects 2" w:locked="1" w:unhideWhenUsed="1"/>
    <w:lsdException w:name="Table 3D effects 3" w:locked="1" w:unhideWhenUsed="1"/>
    <w:lsdException w:name="Table Contemporary" w:locked="1" w:unhideWhenUsed="1"/>
    <w:lsdException w:name="Table Elegant" w:locked="1" w:unhideWhenUsed="1"/>
    <w:lsdException w:name="Table Professional" w:locked="1" w:unhideWhenUsed="1"/>
    <w:lsdException w:name="Table Subtle 1" w:locked="1" w:unhideWhenUsed="1"/>
    <w:lsdException w:name="Table Subtle 2" w:locked="1" w:unhideWhenUsed="1"/>
    <w:lsdException w:name="Table Web 1" w:locked="1" w:unhideWhenUsed="1"/>
    <w:lsdException w:name="Table Web 2" w:locked="1" w:unhideWhenUsed="1"/>
    <w:lsdException w:name="Table Web 3" w:locked="1" w:unhideWhenUsed="1"/>
    <w:lsdException w:name="Balloon Text" w:locked="1" w:unhideWhenUsed="1"/>
    <w:lsdException w:name="Table Grid" w:semiHidden="0" w:uiPriority="0"/>
    <w:lsdException w:name="Table Theme" w:locked="1" w:unhideWhenUsed="1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711A63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9"/>
    <w:qFormat/>
    <w:rsid w:val="003F0B0A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F0B0A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3F0B0A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3F0B0A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F0B0A"/>
    <w:pPr>
      <w:keepNext/>
      <w:keepLines/>
      <w:spacing w:before="200" w:after="0"/>
      <w:outlineLvl w:val="4"/>
    </w:pPr>
    <w:rPr>
      <w:rFonts w:ascii="Cambria" w:eastAsia="Times New Roman" w:hAnsi="Cambria"/>
      <w:color w:val="243F60"/>
    </w:rPr>
  </w:style>
  <w:style w:type="paragraph" w:styleId="Heading6">
    <w:name w:val="heading 6"/>
    <w:basedOn w:val="Normal"/>
    <w:next w:val="Normal"/>
    <w:link w:val="Heading6Char"/>
    <w:uiPriority w:val="99"/>
    <w:qFormat/>
    <w:rsid w:val="0067747F"/>
    <w:pPr>
      <w:keepNext/>
      <w:keepLines/>
      <w:spacing w:before="200" w:after="0"/>
      <w:outlineLvl w:val="5"/>
    </w:pPr>
    <w:rPr>
      <w:rFonts w:ascii="Cambria" w:eastAsia="Times New Roman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9"/>
    <w:qFormat/>
    <w:rsid w:val="008B51A3"/>
    <w:pPr>
      <w:keepNext/>
      <w:keepLines/>
      <w:spacing w:before="200" w:after="0"/>
      <w:outlineLvl w:val="6"/>
    </w:pPr>
    <w:rPr>
      <w:rFonts w:ascii="Cambria" w:eastAsia="Times New Roman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9"/>
    <w:qFormat/>
    <w:rsid w:val="00E65F94"/>
    <w:pPr>
      <w:keepNext/>
      <w:keepLines/>
      <w:spacing w:before="200" w:after="0"/>
      <w:outlineLvl w:val="7"/>
    </w:pPr>
    <w:rPr>
      <w:rFonts w:ascii="Cambria" w:eastAsia="Times New Roman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locked/>
    <w:rsid w:val="009E0C10"/>
    <w:pPr>
      <w:spacing w:before="240" w:after="60"/>
      <w:outlineLvl w:val="8"/>
    </w:pPr>
    <w:rPr>
      <w:rFonts w:ascii="Arial" w:hAnsi="Arial" w:cs="Arial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3F0B0A"/>
    <w:rPr>
      <w:rFonts w:ascii="Cambria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3F0B0A"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3F0B0A"/>
    <w:rPr>
      <w:rFonts w:ascii="Cambria" w:hAnsi="Cambria" w:cs="Times New Roma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3F0B0A"/>
    <w:rPr>
      <w:rFonts w:ascii="Cambria" w:hAnsi="Cambria" w:cs="Times New Roma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3F0B0A"/>
    <w:rPr>
      <w:rFonts w:ascii="Cambria" w:hAnsi="Cambria" w:cs="Times New Roman"/>
      <w:color w:val="243F60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67747F"/>
    <w:rPr>
      <w:rFonts w:ascii="Cambria" w:hAnsi="Cambria" w:cs="Times New Roma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9"/>
    <w:semiHidden/>
    <w:locked/>
    <w:rsid w:val="008B51A3"/>
    <w:rPr>
      <w:rFonts w:ascii="Cambria" w:hAnsi="Cambria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9"/>
    <w:semiHidden/>
    <w:locked/>
    <w:rsid w:val="00E65F94"/>
    <w:rPr>
      <w:rFonts w:ascii="Cambria" w:hAnsi="Cambria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semiHidden/>
    <w:locked/>
    <w:rsid w:val="00901A1C"/>
    <w:rPr>
      <w:rFonts w:ascii="Cambria" w:hAnsi="Cambria" w:cs="Times New Roman"/>
    </w:rPr>
  </w:style>
  <w:style w:type="character" w:styleId="Hyperlink">
    <w:name w:val="Hyperlink"/>
    <w:basedOn w:val="DefaultParagraphFont"/>
    <w:uiPriority w:val="99"/>
    <w:semiHidden/>
    <w:rsid w:val="00EE2304"/>
    <w:rPr>
      <w:rFonts w:cs="Times New Roman"/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5452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Quarks+octnoins+&amp;ie=utf-8&amp;oe=utf-8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google.com/search?q=maxwell+equation+quaternion+formula&amp;start=110&amp;ei=ZdMYVeG5MM-1ogTR-oLIBg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ogle.com/search?q=wave-particle+dichotomy+case+of+Heisenberg+Uncertainly&amp;ie=utf-8&amp;oe=utf-8" TargetMode="External"/><Relationship Id="rId11" Type="http://schemas.openxmlformats.org/officeDocument/2006/relationships/hyperlink" Target="https://terrytao.wordpress.com/2010/07/10/cayley-graphs-and-the-geometry-of-groups/" TargetMode="External"/><Relationship Id="rId5" Type="http://schemas.openxmlformats.org/officeDocument/2006/relationships/hyperlink" Target="http://www.quantumlah.org/highlight/141220_wave_particle.php" TargetMode="External"/><Relationship Id="rId10" Type="http://schemas.openxmlformats.org/officeDocument/2006/relationships/hyperlink" Target="http://blogs.scientificamerican.com/roots-of-unity/2015/04/13/lambert-love-hate-geometry/" TargetMode="External"/><Relationship Id="rId4" Type="http://schemas.openxmlformats.org/officeDocument/2006/relationships/hyperlink" Target="http://arxiv.org/abs/1403.4687" TargetMode="External"/><Relationship Id="rId9" Type="http://schemas.openxmlformats.org/officeDocument/2006/relationships/hyperlink" Target="https://www.google.com/search?rls=org.mozilla:en-US:official&amp;q=Everything+above+the+16-dimensional+sedonions+has+zero+divisors&amp;sei=sG21VPjfK8_hoASwu4DwCQ&amp;biw=960&amp;bih=478&amp;dpr=2&amp;cad=cbv&amp;sei=Pw4sVfvZKZCSoQTBkoGIC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86</TotalTime>
  <Pages>13</Pages>
  <Words>1851</Words>
  <Characters>10556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Incremental Dimensional Model</dc:title>
  <dc:subject/>
  <dc:creator>CEO</dc:creator>
  <cp:keywords/>
  <dc:description/>
  <cp:lastModifiedBy> Loose Id</cp:lastModifiedBy>
  <cp:revision>5</cp:revision>
  <dcterms:created xsi:type="dcterms:W3CDTF">2015-04-28T07:29:00Z</dcterms:created>
  <dcterms:modified xsi:type="dcterms:W3CDTF">2015-04-28T08:54:00Z</dcterms:modified>
</cp:coreProperties>
</file>