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3F8" w:rsidRDefault="000E53F8" w:rsidP="003F0B0A">
      <w:pPr>
        <w:pStyle w:val="Heading1"/>
      </w:pPr>
      <w:r>
        <w:t>Incremental Dimensional Model</w:t>
      </w:r>
    </w:p>
    <w:p w:rsidR="000E53F8" w:rsidRDefault="000E53F8" w:rsidP="0084412C">
      <w:pPr>
        <w:pStyle w:val="Heading2"/>
      </w:pPr>
      <w:r>
        <w:t>Developer Stew Gibson</w:t>
      </w:r>
    </w:p>
    <w:p w:rsidR="000E53F8" w:rsidRDefault="000E53F8" w:rsidP="0084412C">
      <w:pPr>
        <w:pStyle w:val="Heading2"/>
      </w:pPr>
      <w:r>
        <w:t>Development start 1950</w:t>
      </w:r>
    </w:p>
    <w:p w:rsidR="000E53F8" w:rsidRDefault="000E53F8" w:rsidP="0084412C">
      <w:pPr>
        <w:pStyle w:val="Heading2"/>
      </w:pPr>
      <w:r>
        <w:t>Copyright 2014-2015</w:t>
      </w:r>
    </w:p>
    <w:p w:rsidR="000E53F8" w:rsidRDefault="000E53F8" w:rsidP="003F0B0A">
      <w:pPr>
        <w:pStyle w:val="Heading1"/>
      </w:pPr>
      <w:r>
        <w:t>Attempting to derive an unification hypothesis from 1</w:t>
      </w:r>
      <w:r w:rsidRPr="003F0B0A">
        <w:rPr>
          <w:vertAlign w:val="superscript"/>
        </w:rPr>
        <w:t>st</w:t>
      </w:r>
      <w:r>
        <w:t xml:space="preserve"> principles and elevate same to a theory via mathematical modeling</w:t>
      </w:r>
    </w:p>
    <w:p w:rsidR="000E53F8" w:rsidRDefault="000E53F8" w:rsidP="003F0B0A">
      <w:pPr>
        <w:pStyle w:val="Heading1"/>
      </w:pPr>
      <w:r>
        <w:t>I have a formulated a hypothesis based on</w:t>
      </w:r>
    </w:p>
    <w:p w:rsidR="000E53F8" w:rsidRDefault="000E53F8" w:rsidP="003F0B0A">
      <w:pPr>
        <w:pStyle w:val="Heading2"/>
      </w:pPr>
      <w:r>
        <w:t>Defining one</w:t>
      </w:r>
    </w:p>
    <w:p w:rsidR="000E53F8" w:rsidRDefault="000E53F8" w:rsidP="003F0B0A">
      <w:pPr>
        <w:pStyle w:val="Heading3"/>
      </w:pPr>
      <w:r>
        <w:t>Requited for a quantum model</w:t>
      </w:r>
    </w:p>
    <w:p w:rsidR="000E53F8" w:rsidRDefault="000E53F8" w:rsidP="003F0B0A">
      <w:pPr>
        <w:pStyle w:val="Heading3"/>
      </w:pPr>
      <w:r>
        <w:t>Multi-decade project</w:t>
      </w:r>
    </w:p>
    <w:p w:rsidR="000E53F8" w:rsidRDefault="000E53F8" w:rsidP="003F0B0A">
      <w:pPr>
        <w:pStyle w:val="Heading3"/>
      </w:pPr>
      <w:r>
        <w:t>Surprising number of definitions for one</w:t>
      </w:r>
    </w:p>
    <w:p w:rsidR="000E53F8" w:rsidRDefault="000E53F8" w:rsidP="0002704A">
      <w:pPr>
        <w:pStyle w:val="Heading2"/>
      </w:pPr>
      <w:r>
        <w:t>Throwing things away until nothing left to throw away</w:t>
      </w:r>
    </w:p>
    <w:p w:rsidR="000E53F8" w:rsidRDefault="000E53F8" w:rsidP="003F0B0A">
      <w:pPr>
        <w:pStyle w:val="Heading2"/>
      </w:pPr>
      <w:r>
        <w:t>Some asinine assumptions</w:t>
      </w:r>
    </w:p>
    <w:p w:rsidR="000E53F8" w:rsidRDefault="000E53F8" w:rsidP="003F0B0A">
      <w:pPr>
        <w:pStyle w:val="Heading3"/>
      </w:pPr>
      <w:r>
        <w:t>That reflect observed data as constraints</w:t>
      </w:r>
    </w:p>
    <w:p w:rsidR="000E53F8" w:rsidRDefault="000E53F8" w:rsidP="000B5DF3">
      <w:pPr>
        <w:pStyle w:val="Heading4"/>
      </w:pPr>
      <w:r>
        <w:t>Examples</w:t>
      </w:r>
    </w:p>
    <w:p w:rsidR="000E53F8" w:rsidRDefault="000E53F8" w:rsidP="000B5DF3">
      <w:pPr>
        <w:pStyle w:val="Heading5"/>
      </w:pPr>
      <w:r>
        <w:t>Universal ‘Now’</w:t>
      </w:r>
    </w:p>
    <w:p w:rsidR="000E53F8" w:rsidRDefault="000E53F8" w:rsidP="000B5DF3">
      <w:pPr>
        <w:pStyle w:val="Heading5"/>
      </w:pPr>
      <w:r>
        <w:t>Steady State Model: no big bang per cosmological models</w:t>
      </w:r>
    </w:p>
    <w:p w:rsidR="000E53F8" w:rsidRDefault="000E53F8" w:rsidP="000B5DF3">
      <w:pPr>
        <w:pStyle w:val="Heading5"/>
      </w:pPr>
      <w:r>
        <w:t>Standard Model reduces to subset of a larger picture</w:t>
      </w:r>
    </w:p>
    <w:p w:rsidR="000E53F8" w:rsidRDefault="000E53F8" w:rsidP="000B5DF3">
      <w:pPr>
        <w:pStyle w:val="Heading5"/>
      </w:pPr>
      <w:r>
        <w:t>Others more esoteric</w:t>
      </w:r>
    </w:p>
    <w:p w:rsidR="000E53F8" w:rsidRDefault="000E53F8" w:rsidP="004964DA">
      <w:pPr>
        <w:pStyle w:val="Heading3"/>
      </w:pPr>
      <w:r>
        <w:t>That what is needed to build hypothesis is known</w:t>
      </w:r>
    </w:p>
    <w:p w:rsidR="000E53F8" w:rsidRDefault="000E53F8" w:rsidP="00732C1B">
      <w:pPr>
        <w:pStyle w:val="Heading4"/>
      </w:pPr>
      <w:r>
        <w:t>Just a question of putting the pieces together</w:t>
      </w:r>
    </w:p>
    <w:p w:rsidR="000E53F8" w:rsidRDefault="000E53F8" w:rsidP="00732C1B">
      <w:pPr>
        <w:pStyle w:val="Heading4"/>
      </w:pPr>
      <w:r>
        <w:t>Has proved true up to a point</w:t>
      </w:r>
    </w:p>
    <w:p w:rsidR="000E53F8" w:rsidRDefault="000E53F8" w:rsidP="00732C1B">
      <w:pPr>
        <w:pStyle w:val="Heading4"/>
      </w:pPr>
      <w:r>
        <w:t>Some key pieces thus progress has come from work done in the last decade some in the last couple of years</w:t>
      </w:r>
    </w:p>
    <w:p w:rsidR="000E53F8" w:rsidRDefault="000E53F8" w:rsidP="00732C1B">
      <w:pPr>
        <w:pStyle w:val="Heading5"/>
      </w:pPr>
      <w:r>
        <w:t>Alpha Quantized particle lifetimes/masses 2007</w:t>
      </w:r>
    </w:p>
    <w:p w:rsidR="000E53F8" w:rsidRDefault="000E53F8" w:rsidP="00732C1B">
      <w:pPr>
        <w:pStyle w:val="Heading5"/>
      </w:pPr>
      <w:r>
        <w:t>Amplituhedron Positive Grassmannian  2012</w:t>
      </w:r>
    </w:p>
    <w:p w:rsidR="000E53F8" w:rsidRDefault="000E53F8" w:rsidP="003B094B">
      <w:pPr>
        <w:pStyle w:val="Heading2"/>
      </w:pPr>
      <w:r>
        <w:t xml:space="preserve">Key areas and works used in developing the hypothesis over the years include </w:t>
      </w:r>
    </w:p>
    <w:p w:rsidR="000E53F8" w:rsidRDefault="000E53F8" w:rsidP="003B094B">
      <w:pPr>
        <w:pStyle w:val="Heading3"/>
        <w:rPr>
          <w:b w:val="0"/>
          <w:bCs w:val="0"/>
        </w:rPr>
      </w:pPr>
      <w:r>
        <w:rPr>
          <w:b w:val="0"/>
          <w:bCs w:val="0"/>
        </w:rPr>
        <w:t>Euler's works: Euler’s  identity e^(i Pi )=-1</w:t>
      </w:r>
    </w:p>
    <w:p w:rsidR="000E53F8" w:rsidRDefault="000E53F8" w:rsidP="007B7E5D">
      <w:pPr>
        <w:pStyle w:val="Heading4"/>
      </w:pPr>
      <w:r>
        <w:t>Much goes back to the early mathematicians and physics</w:t>
      </w:r>
    </w:p>
    <w:p w:rsidR="000E53F8" w:rsidRDefault="000E53F8" w:rsidP="007B7E5D">
      <w:pPr>
        <w:pStyle w:val="Heading4"/>
      </w:pPr>
      <w:r>
        <w:t>Actually a give</w:t>
      </w:r>
    </w:p>
    <w:p w:rsidR="000E53F8" w:rsidRDefault="000E53F8" w:rsidP="003B094B">
      <w:pPr>
        <w:pStyle w:val="Heading3"/>
      </w:pPr>
      <w:r>
        <w:t>The Theory of Spinors by Elie Cartan</w:t>
      </w:r>
    </w:p>
    <w:p w:rsidR="000E53F8" w:rsidRDefault="000E53F8" w:rsidP="003B094B">
      <w:pPr>
        <w:pStyle w:val="Heading3"/>
      </w:pPr>
      <w:r>
        <w:t xml:space="preserve">Quaternions </w:t>
      </w:r>
    </w:p>
    <w:p w:rsidR="000E53F8" w:rsidRDefault="000E53F8" w:rsidP="001547F5">
      <w:pPr>
        <w:pStyle w:val="Heading4"/>
      </w:pPr>
      <w:r>
        <w:t>Rotations, Quaternions, and Double Groups by Simon L. Altmann</w:t>
      </w:r>
    </w:p>
    <w:p w:rsidR="000E53F8" w:rsidRDefault="000E53F8" w:rsidP="001547F5">
      <w:pPr>
        <w:pStyle w:val="Heading3"/>
      </w:pPr>
      <w:r>
        <w:t xml:space="preserve">Octonions </w:t>
      </w:r>
    </w:p>
    <w:p w:rsidR="000E53F8" w:rsidRDefault="000E53F8" w:rsidP="001547F5">
      <w:pPr>
        <w:pStyle w:val="Heading4"/>
      </w:pPr>
      <w:r>
        <w:t>On Quaternions and Octonions: Their geometry Arithmetic and Symmetry by John H. Conway &amp; Derek A. Smith</w:t>
      </w:r>
    </w:p>
    <w:p w:rsidR="000E53F8" w:rsidRDefault="000E53F8" w:rsidP="007A5C3A">
      <w:pPr>
        <w:pStyle w:val="Heading3"/>
      </w:pPr>
      <w:r>
        <w:t>Sedenions</w:t>
      </w:r>
    </w:p>
    <w:p w:rsidR="000E53F8" w:rsidRDefault="000E53F8" w:rsidP="007A5C3A">
      <w:pPr>
        <w:pStyle w:val="Heading4"/>
      </w:pPr>
      <w:r>
        <w:t>With sedenions find one is in the mathematical outfield</w:t>
      </w:r>
    </w:p>
    <w:p w:rsidR="000E53F8" w:rsidRDefault="000E53F8" w:rsidP="007A5C3A">
      <w:pPr>
        <w:pStyle w:val="Heading4"/>
      </w:pPr>
      <w:r>
        <w:t>Complex number theory area math few seem to be deep into</w:t>
      </w:r>
    </w:p>
    <w:p w:rsidR="000E53F8" w:rsidRDefault="000E53F8" w:rsidP="007A5C3A">
      <w:pPr>
        <w:pStyle w:val="Heading4"/>
      </w:pPr>
      <w:r>
        <w:t>Complex number theory and environment is a critical focus</w:t>
      </w:r>
    </w:p>
    <w:p w:rsidR="000E53F8" w:rsidRDefault="000E53F8" w:rsidP="007A5C3A">
      <w:pPr>
        <w:pStyle w:val="Heading3"/>
      </w:pPr>
      <w:r>
        <w:t xml:space="preserve"> Quantum Mechanics Base</w:t>
      </w:r>
    </w:p>
    <w:p w:rsidR="000E53F8" w:rsidRDefault="000E53F8" w:rsidP="001547F5">
      <w:pPr>
        <w:pStyle w:val="Heading4"/>
      </w:pPr>
      <w:r>
        <w:t>Core area, multiple text</w:t>
      </w:r>
    </w:p>
    <w:p w:rsidR="000E53F8" w:rsidRDefault="000E53F8" w:rsidP="001547F5">
      <w:pPr>
        <w:pStyle w:val="Heading4"/>
      </w:pPr>
      <w:r>
        <w:t>Most validated theory ever</w:t>
      </w:r>
    </w:p>
    <w:p w:rsidR="000E53F8" w:rsidRDefault="000E53F8" w:rsidP="00B366F3">
      <w:pPr>
        <w:pStyle w:val="Heading4"/>
      </w:pPr>
      <w:r>
        <w:t>Visual Quantum Mechanics and Advanced Visual Quantum Mechanics by Bernd Thaller current reference choice</w:t>
      </w:r>
    </w:p>
    <w:p w:rsidR="000E53F8" w:rsidRDefault="000E53F8" w:rsidP="00B366F3">
      <w:pPr>
        <w:pStyle w:val="Heading5"/>
      </w:pPr>
      <w:r>
        <w:t>As set of Mathematica notebooks associated with the text</w:t>
      </w:r>
    </w:p>
    <w:p w:rsidR="000E53F8" w:rsidRDefault="000E53F8" w:rsidP="00B366F3">
      <w:pPr>
        <w:pStyle w:val="Heading5"/>
      </w:pPr>
      <w:r>
        <w:t>Has notebook files that demo basics</w:t>
      </w:r>
    </w:p>
    <w:p w:rsidR="000E53F8" w:rsidRDefault="000E53F8" w:rsidP="00B366F3">
      <w:pPr>
        <w:pStyle w:val="Heading5"/>
      </w:pPr>
      <w:r>
        <w:t>Thaller has developed paradigm for visualizing the complex plane via color</w:t>
      </w:r>
    </w:p>
    <w:p w:rsidR="000E53F8" w:rsidRDefault="000E53F8" w:rsidP="00B366F3">
      <w:pPr>
        <w:pStyle w:val="Heading5"/>
      </w:pPr>
      <w:r>
        <w:t>Both useful jumping off places for own development</w:t>
      </w:r>
    </w:p>
    <w:p w:rsidR="000E53F8" w:rsidRDefault="000E53F8" w:rsidP="00B27B0A">
      <w:pPr>
        <w:pStyle w:val="Heading3"/>
      </w:pPr>
      <w:r>
        <w:t>The Power of Alpha: Electron Elementary Particle Generation with Alpha-Quantized Lifetimes and Masses by Malcolm H, MacGregor</w:t>
      </w:r>
    </w:p>
    <w:p w:rsidR="000E53F8" w:rsidRDefault="000E53F8" w:rsidP="00B27B0A">
      <w:pPr>
        <w:pStyle w:val="Heading4"/>
      </w:pPr>
      <w:r>
        <w:t>Establishes the relationship between particle lifetime/mass and the Alpha constant</w:t>
      </w:r>
    </w:p>
    <w:p w:rsidR="000E53F8" w:rsidRDefault="000E53F8" w:rsidP="00B27B0A">
      <w:pPr>
        <w:pStyle w:val="Heading4"/>
      </w:pPr>
      <w:r>
        <w:t xml:space="preserve">Chapter 5 up is of particular importance in one’s assumptions </w:t>
      </w:r>
    </w:p>
    <w:p w:rsidR="000E53F8" w:rsidRDefault="000E53F8" w:rsidP="007A5C3A">
      <w:pPr>
        <w:pStyle w:val="Heading3"/>
      </w:pPr>
      <w:r>
        <w:t>At some level in the paradigm of Stephen Wolfram’s A New Kind Of Science</w:t>
      </w:r>
    </w:p>
    <w:p w:rsidR="000E53F8" w:rsidRDefault="000E53F8" w:rsidP="00291E32">
      <w:pPr>
        <w:pStyle w:val="Heading4"/>
      </w:pPr>
      <w:r>
        <w:t>Note Wolfram is also the ‘inventor’ of Mathematica</w:t>
      </w:r>
    </w:p>
    <w:p w:rsidR="000E53F8" w:rsidRDefault="000E53F8" w:rsidP="00266A9D">
      <w:pPr>
        <w:pStyle w:val="Heading3"/>
      </w:pPr>
      <w:r>
        <w:t>Amplituhedron Positive Grassmannian papers</w:t>
      </w:r>
    </w:p>
    <w:p w:rsidR="000E53F8" w:rsidRDefault="000E53F8" w:rsidP="00266A9D">
      <w:pPr>
        <w:pStyle w:val="Heading4"/>
      </w:pPr>
      <w:r>
        <w:t>Predicts scattering angles based on n-dimensional volumes</w:t>
      </w:r>
    </w:p>
    <w:p w:rsidR="000E53F8" w:rsidRDefault="000E53F8" w:rsidP="00266A9D">
      <w:pPr>
        <w:pStyle w:val="Heading4"/>
      </w:pPr>
      <w:r>
        <w:t>Need deeper dive on leading singularities</w:t>
      </w:r>
    </w:p>
    <w:p w:rsidR="000E53F8" w:rsidRDefault="000E53F8" w:rsidP="00266A9D">
      <w:pPr>
        <w:pStyle w:val="Heading4"/>
      </w:pPr>
      <w:r>
        <w:t>Lagging singularities may be relevant</w:t>
      </w:r>
    </w:p>
    <w:p w:rsidR="000E53F8" w:rsidRDefault="000E53F8" w:rsidP="00266A9D">
      <w:pPr>
        <w:pStyle w:val="Heading4"/>
      </w:pPr>
      <w:r>
        <w:t>Think need  boarder concept of Grassmannian symmetry (Negative Grassmannian?)</w:t>
      </w:r>
    </w:p>
    <w:p w:rsidR="000E53F8" w:rsidRDefault="000E53F8" w:rsidP="00266A9D">
      <w:pPr>
        <w:pStyle w:val="Heading4"/>
      </w:pPr>
      <w:r>
        <w:t>Currently over one’s head in dealing with the Grassmannian math &amp; on-shell diagrams</w:t>
      </w:r>
    </w:p>
    <w:p w:rsidR="000E53F8" w:rsidRDefault="000E53F8" w:rsidP="003900CF">
      <w:pPr>
        <w:pStyle w:val="Heading5"/>
      </w:pPr>
      <w:r>
        <w:t>Fixable as/when required</w:t>
      </w:r>
    </w:p>
    <w:p w:rsidR="000E53F8" w:rsidRDefault="000E53F8" w:rsidP="004964DA">
      <w:pPr>
        <w:pStyle w:val="Heading3"/>
      </w:pPr>
      <w:r>
        <w:t>Obviously this is a condensed reference set</w:t>
      </w:r>
    </w:p>
    <w:p w:rsidR="000E53F8" w:rsidRDefault="000E53F8" w:rsidP="005D487D">
      <w:pPr>
        <w:pStyle w:val="Heading1"/>
      </w:pPr>
      <w:r>
        <w:t>Elevating hypothecs to a theory via mathematical modeling</w:t>
      </w:r>
    </w:p>
    <w:p w:rsidR="000E53F8" w:rsidRDefault="000E53F8" w:rsidP="00B77AFA">
      <w:pPr>
        <w:pStyle w:val="Heading2"/>
      </w:pPr>
      <w:r>
        <w:t>As working at 1</w:t>
      </w:r>
      <w:r w:rsidRPr="00B77AFA">
        <w:rPr>
          <w:vertAlign w:val="superscript"/>
        </w:rPr>
        <w:t>st</w:t>
      </w:r>
      <w:r>
        <w:t xml:space="preserve"> </w:t>
      </w:r>
      <w:smartTag w:uri="urn:schemas-microsoft-com:office:smarttags" w:element="place">
        <w:r>
          <w:t>Principe</w:t>
        </w:r>
      </w:smartTag>
      <w:r>
        <w:t xml:space="preserve"> basis with quantum model: assumptions </w:t>
      </w:r>
    </w:p>
    <w:p w:rsidR="000E53F8" w:rsidRDefault="000E53F8" w:rsidP="00B77AFA">
      <w:pPr>
        <w:pStyle w:val="Heading3"/>
      </w:pPr>
      <w:r>
        <w:t>Math integer</w:t>
      </w:r>
    </w:p>
    <w:p w:rsidR="000E53F8" w:rsidRDefault="000E53F8" w:rsidP="00B77AFA">
      <w:pPr>
        <w:pStyle w:val="Heading3"/>
      </w:pPr>
      <w:r>
        <w:t>As counting from ‘1’ math should be simple vs. working backwards from multiple differential equations in n-dimensions with no definable model to map against</w:t>
      </w:r>
    </w:p>
    <w:p w:rsidR="000E53F8" w:rsidRDefault="000E53F8" w:rsidP="00B77AFA">
      <w:pPr>
        <w:pStyle w:val="Heading3"/>
      </w:pPr>
      <w:r>
        <w:t xml:space="preserve">While simple expect it to be highly recursive and highly non-linier in growth </w:t>
      </w:r>
    </w:p>
    <w:p w:rsidR="000E53F8" w:rsidRDefault="000E53F8" w:rsidP="00B77AFA">
      <w:pPr>
        <w:pStyle w:val="Heading3"/>
      </w:pPr>
      <w:r>
        <w:t>Symmetry is one’s savor</w:t>
      </w:r>
    </w:p>
    <w:p w:rsidR="000E53F8" w:rsidRDefault="000E53F8" w:rsidP="00FB550F">
      <w:pPr>
        <w:pStyle w:val="Heading2"/>
      </w:pPr>
      <w:r>
        <w:t>Current goal</w:t>
      </w:r>
    </w:p>
    <w:p w:rsidR="000E53F8" w:rsidRDefault="000E53F8" w:rsidP="00FB550F">
      <w:pPr>
        <w:pStyle w:val="Heading3"/>
      </w:pPr>
      <w:r>
        <w:t xml:space="preserve">Define the core ‘Spinor’ (calling Planckette) </w:t>
      </w:r>
    </w:p>
    <w:p w:rsidR="000E53F8" w:rsidRDefault="000E53F8" w:rsidP="00FB550F">
      <w:pPr>
        <w:pStyle w:val="Heading3"/>
      </w:pPr>
      <w:r>
        <w:t>This against constraints imposed by assumptions</w:t>
      </w:r>
    </w:p>
    <w:p w:rsidR="000E53F8" w:rsidRDefault="000E53F8" w:rsidP="00FB550F">
      <w:pPr>
        <w:pStyle w:val="Heading3"/>
      </w:pPr>
      <w:r>
        <w:t xml:space="preserve"> Let it iterate and see if maps to any observed ‘Reality’</w:t>
      </w:r>
    </w:p>
    <w:p w:rsidR="000E53F8" w:rsidRDefault="000E53F8" w:rsidP="003900CF">
      <w:pPr>
        <w:pStyle w:val="Heading3"/>
      </w:pPr>
      <w:r>
        <w:t>Deceptively simple binary results: it maps or it does not</w:t>
      </w:r>
    </w:p>
    <w:p w:rsidR="000E53F8" w:rsidRDefault="000E53F8" w:rsidP="00681229">
      <w:pPr>
        <w:pStyle w:val="Heading2"/>
      </w:pPr>
      <w:r>
        <w:t>Math paradigms required</w:t>
      </w:r>
    </w:p>
    <w:p w:rsidR="000E53F8" w:rsidRDefault="000E53F8" w:rsidP="007507AF">
      <w:pPr>
        <w:pStyle w:val="Heading3"/>
      </w:pPr>
      <w:r>
        <w:t>For a fresh grad student simple math</w:t>
      </w:r>
    </w:p>
    <w:p w:rsidR="000E53F8" w:rsidRDefault="000E53F8" w:rsidP="007507AF">
      <w:pPr>
        <w:pStyle w:val="Heading4"/>
      </w:pPr>
      <w:r>
        <w:t xml:space="preserve">Not fresh grad student </w:t>
      </w:r>
    </w:p>
    <w:p w:rsidR="000E53F8" w:rsidRDefault="000E53F8" w:rsidP="007507AF">
      <w:pPr>
        <w:pStyle w:val="Heading4"/>
      </w:pPr>
      <w:r>
        <w:t>Trying to maintain a vector while treading water</w:t>
      </w:r>
    </w:p>
    <w:p w:rsidR="000E53F8" w:rsidRDefault="000E53F8" w:rsidP="007507AF">
      <w:pPr>
        <w:pStyle w:val="Heading4"/>
      </w:pPr>
      <w:r>
        <w:t xml:space="preserve">Mathematica helps but don’t claim to be a mathematician </w:t>
      </w:r>
    </w:p>
    <w:p w:rsidR="000E53F8" w:rsidRDefault="000E53F8" w:rsidP="00EE2304">
      <w:pPr>
        <w:pStyle w:val="Heading3"/>
      </w:pPr>
      <w:r>
        <w:t>Cayley Algebras</w:t>
      </w:r>
    </w:p>
    <w:p w:rsidR="000E53F8" w:rsidRDefault="000E53F8" w:rsidP="00EE2304">
      <w:pPr>
        <w:pStyle w:val="Heading3"/>
      </w:pPr>
      <w:r>
        <w:t>Tensor Analysis</w:t>
      </w:r>
    </w:p>
    <w:p w:rsidR="000E53F8" w:rsidRDefault="000E53F8" w:rsidP="00EE2304">
      <w:pPr>
        <w:pStyle w:val="Heading3"/>
      </w:pPr>
      <w:r>
        <w:t>Matrix Algebras</w:t>
      </w:r>
    </w:p>
    <w:p w:rsidR="000E53F8" w:rsidRDefault="000E53F8" w:rsidP="00EE2304">
      <w:pPr>
        <w:pStyle w:val="Heading3"/>
      </w:pPr>
      <w:r>
        <w:t>Complex number theory through Sedenions and beyond</w:t>
      </w:r>
    </w:p>
    <w:p w:rsidR="000E53F8" w:rsidRDefault="000E53F8" w:rsidP="00EE2304">
      <w:pPr>
        <w:pStyle w:val="Heading3"/>
      </w:pPr>
      <w:r>
        <w:t>Multiple math ‘branches’ need to be reconciled to common approach</w:t>
      </w:r>
    </w:p>
    <w:p w:rsidR="000E53F8" w:rsidRDefault="000E53F8" w:rsidP="007507AF">
      <w:pPr>
        <w:pStyle w:val="Heading3"/>
      </w:pPr>
      <w:r>
        <w:t>One math paradigm that spans from Spinors to Grassmannian</w:t>
      </w:r>
    </w:p>
    <w:p w:rsidR="000E53F8" w:rsidRDefault="000E53F8" w:rsidP="007507AF">
      <w:pPr>
        <w:pStyle w:val="Heading2"/>
      </w:pPr>
      <w:r>
        <w:t>At front end of the Planckette Spinor work.</w:t>
      </w:r>
    </w:p>
    <w:p w:rsidR="000E53F8" w:rsidRDefault="000E53F8" w:rsidP="000B5DF3">
      <w:pPr>
        <w:pStyle w:val="Heading3"/>
      </w:pPr>
      <w:r>
        <w:t>The active project</w:t>
      </w:r>
    </w:p>
    <w:p w:rsidR="000E53F8" w:rsidRDefault="000E53F8" w:rsidP="000B5DF3">
      <w:pPr>
        <w:pStyle w:val="Heading1"/>
      </w:pPr>
      <w:r>
        <w:t>Don’t have house odds of being correct</w:t>
      </w:r>
    </w:p>
    <w:p w:rsidR="000E53F8" w:rsidRDefault="000E53F8" w:rsidP="000B5DF3">
      <w:pPr>
        <w:pStyle w:val="Heading2"/>
      </w:pPr>
      <w:r>
        <w:t>Don’t care: beats a Religion, at least trying</w:t>
      </w:r>
    </w:p>
    <w:p w:rsidR="000E53F8" w:rsidRDefault="000E53F8" w:rsidP="000B5DF3">
      <w:pPr>
        <w:pStyle w:val="Heading2"/>
      </w:pPr>
      <w:r>
        <w:t>No point in asking trivial questions</w:t>
      </w:r>
    </w:p>
    <w:p w:rsidR="000E53F8" w:rsidRDefault="000E53F8" w:rsidP="000B5DF3">
      <w:pPr>
        <w:pStyle w:val="Heading2"/>
      </w:pPr>
      <w:r>
        <w:t>Target audience is oneself</w:t>
      </w:r>
    </w:p>
    <w:p w:rsidR="000E53F8" w:rsidRDefault="000E53F8" w:rsidP="000B5DF3">
      <w:pPr>
        <w:pStyle w:val="Heading2"/>
      </w:pPr>
      <w:r>
        <w:t>Been playing with since (very) early childhood</w:t>
      </w:r>
    </w:p>
    <w:p w:rsidR="000E53F8" w:rsidRDefault="000E53F8" w:rsidP="000B5DF3">
      <w:pPr>
        <w:pStyle w:val="Heading2"/>
      </w:pPr>
      <w:r>
        <w:t>Goal is a better question in a new paradigm</w:t>
      </w:r>
    </w:p>
    <w:p w:rsidR="000E53F8" w:rsidRDefault="000E53F8" w:rsidP="000B5DF3">
      <w:pPr>
        <w:pStyle w:val="Heading2"/>
      </w:pPr>
      <w:r>
        <w:t>If right don’t care who else has name on the Nobel along with mine</w:t>
      </w:r>
    </w:p>
    <w:p w:rsidR="000E53F8" w:rsidRDefault="000E53F8" w:rsidP="0002704A">
      <w:pPr>
        <w:pStyle w:val="Heading2"/>
      </w:pPr>
      <w:r>
        <w:t xml:space="preserve">Help welcome </w:t>
      </w:r>
    </w:p>
    <w:sectPr w:rsidR="000E53F8" w:rsidSect="00711A6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3F8" w:rsidRDefault="000E53F8">
      <w:r>
        <w:separator/>
      </w:r>
    </w:p>
  </w:endnote>
  <w:endnote w:type="continuationSeparator" w:id="0">
    <w:p w:rsidR="000E53F8" w:rsidRDefault="000E53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3F8" w:rsidRDefault="000E53F8">
    <w:pPr>
      <w:pStyle w:val="Footer"/>
    </w:pPr>
    <w:r>
      <w:t>Stew Gibson</w:t>
    </w:r>
    <w:r>
      <w:tab/>
    </w:r>
    <w:r>
      <w:tab/>
      <w:t xml:space="preserve"> Copyright 2014-2015</w:t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3F8" w:rsidRDefault="000E53F8">
      <w:r>
        <w:separator/>
      </w:r>
    </w:p>
  </w:footnote>
  <w:footnote w:type="continuationSeparator" w:id="0">
    <w:p w:rsidR="000E53F8" w:rsidRDefault="000E53F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0B0A"/>
    <w:rsid w:val="0002704A"/>
    <w:rsid w:val="000B5DF3"/>
    <w:rsid w:val="000D3556"/>
    <w:rsid w:val="000E53F8"/>
    <w:rsid w:val="001547F5"/>
    <w:rsid w:val="00215250"/>
    <w:rsid w:val="00266A9D"/>
    <w:rsid w:val="00291E32"/>
    <w:rsid w:val="00317B6E"/>
    <w:rsid w:val="00344E91"/>
    <w:rsid w:val="0037458C"/>
    <w:rsid w:val="003900CF"/>
    <w:rsid w:val="003B094B"/>
    <w:rsid w:val="003F0B0A"/>
    <w:rsid w:val="00492C50"/>
    <w:rsid w:val="004964DA"/>
    <w:rsid w:val="005605AD"/>
    <w:rsid w:val="005D487D"/>
    <w:rsid w:val="006167BA"/>
    <w:rsid w:val="00681229"/>
    <w:rsid w:val="006D4CEC"/>
    <w:rsid w:val="00711A63"/>
    <w:rsid w:val="00732C1B"/>
    <w:rsid w:val="007507AF"/>
    <w:rsid w:val="007A5C3A"/>
    <w:rsid w:val="007B7E5D"/>
    <w:rsid w:val="0084412C"/>
    <w:rsid w:val="00B27B0A"/>
    <w:rsid w:val="00B366F3"/>
    <w:rsid w:val="00B77AFA"/>
    <w:rsid w:val="00CD0758"/>
    <w:rsid w:val="00D91539"/>
    <w:rsid w:val="00DB4EF9"/>
    <w:rsid w:val="00EE2304"/>
    <w:rsid w:val="00FB5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A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3F0B0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F0B0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F0B0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F0B0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F0B0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0B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F0B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F0B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F0B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F0B0A"/>
    <w:rPr>
      <w:rFonts w:ascii="Cambria" w:hAnsi="Cambria" w:cs="Times New Roman"/>
      <w:color w:val="243F60"/>
    </w:rPr>
  </w:style>
  <w:style w:type="character" w:styleId="Hyperlink">
    <w:name w:val="Hyperlink"/>
    <w:basedOn w:val="DefaultParagraphFont"/>
    <w:uiPriority w:val="99"/>
    <w:semiHidden/>
    <w:rsid w:val="00EE2304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441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rsid w:val="008441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801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4</Pages>
  <Words>625</Words>
  <Characters>3565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Dimensional Model</dc:title>
  <dc:subject/>
  <dc:creator>CEO</dc:creator>
  <cp:keywords/>
  <dc:description/>
  <cp:lastModifiedBy> Loose Id</cp:lastModifiedBy>
  <cp:revision>2</cp:revision>
  <dcterms:created xsi:type="dcterms:W3CDTF">2015-04-05T09:46:00Z</dcterms:created>
  <dcterms:modified xsi:type="dcterms:W3CDTF">2015-04-05T09:46:00Z</dcterms:modified>
</cp:coreProperties>
</file>